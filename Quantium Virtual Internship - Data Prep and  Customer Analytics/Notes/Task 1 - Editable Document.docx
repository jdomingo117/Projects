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0D3D7F5D" w14:textId="77777777" w:rsidTr="00F4715A">
        <w:trPr>
          <w:trHeight w:val="9693"/>
        </w:trPr>
        <w:tc>
          <w:tcPr>
            <w:tcW w:w="5000" w:type="pct"/>
            <w:gridSpan w:val="5"/>
          </w:tcPr>
          <w:p w14:paraId="6E8FD897" w14:textId="77777777" w:rsidR="00086BC5" w:rsidRDefault="00086BC5" w:rsidP="00B7244E">
            <w:pPr>
              <w:rPr>
                <w:noProof/>
              </w:rPr>
            </w:pPr>
          </w:p>
          <w:p w14:paraId="1E14563F" w14:textId="25F62255" w:rsidR="00C3569F" w:rsidRDefault="00086BC5" w:rsidP="00B7244E">
            <w:r>
              <w:rPr>
                <w:noProof/>
              </w:rPr>
              <w:drawing>
                <wp:inline distT="0" distB="0" distL="0" distR="0" wp14:anchorId="4E80F6DF" wp14:editId="23AFAFC0">
                  <wp:extent cx="16473376" cy="617751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8599" t="-1549" r="-38599" b="1549"/>
                          <a:stretch/>
                        </pic:blipFill>
                        <pic:spPr bwMode="auto">
                          <a:xfrm>
                            <a:off x="0" y="0"/>
                            <a:ext cx="16506113" cy="6189792"/>
                          </a:xfrm>
                          <a:prstGeom prst="rect">
                            <a:avLst/>
                          </a:prstGeom>
                          <a:noFill/>
                          <a:ln>
                            <a:noFill/>
                          </a:ln>
                        </pic:spPr>
                      </pic:pic>
                    </a:graphicData>
                  </a:graphic>
                </wp:inline>
              </w:drawing>
            </w:r>
          </w:p>
        </w:tc>
      </w:tr>
      <w:tr w:rsidR="00C3569F" w14:paraId="1E3C55D8" w14:textId="77777777" w:rsidTr="00F4715A">
        <w:trPr>
          <w:trHeight w:val="144"/>
        </w:trPr>
        <w:tc>
          <w:tcPr>
            <w:tcW w:w="417" w:type="pct"/>
            <w:vMerge w:val="restart"/>
            <w:shd w:val="clear" w:color="auto" w:fill="000000" w:themeFill="text1"/>
          </w:tcPr>
          <w:p w14:paraId="0B4BC969" w14:textId="77777777" w:rsidR="00C3569F" w:rsidRDefault="00C3569F" w:rsidP="00B7244E"/>
        </w:tc>
        <w:tc>
          <w:tcPr>
            <w:tcW w:w="2083" w:type="pct"/>
            <w:tcBorders>
              <w:top w:val="single" w:sz="48" w:space="0" w:color="D83D27" w:themeColor="accent2"/>
            </w:tcBorders>
            <w:shd w:val="clear" w:color="auto" w:fill="000000" w:themeFill="text1"/>
          </w:tcPr>
          <w:p w14:paraId="757A8494" w14:textId="77777777" w:rsidR="00C3569F" w:rsidRPr="00A00E8F" w:rsidRDefault="00C3569F" w:rsidP="00B7244E"/>
        </w:tc>
        <w:tc>
          <w:tcPr>
            <w:tcW w:w="2084" w:type="pct"/>
            <w:gridSpan w:val="2"/>
            <w:shd w:val="clear" w:color="auto" w:fill="000000" w:themeFill="text1"/>
          </w:tcPr>
          <w:p w14:paraId="783D0DE2" w14:textId="77777777" w:rsidR="00C3569F" w:rsidRPr="00A00E8F" w:rsidRDefault="00C3569F" w:rsidP="00B7244E"/>
        </w:tc>
        <w:tc>
          <w:tcPr>
            <w:tcW w:w="416" w:type="pct"/>
            <w:vMerge w:val="restart"/>
            <w:shd w:val="clear" w:color="auto" w:fill="000000" w:themeFill="text1"/>
          </w:tcPr>
          <w:p w14:paraId="594A9B80" w14:textId="77777777" w:rsidR="00C3569F" w:rsidRDefault="00C3569F" w:rsidP="00B7244E"/>
        </w:tc>
      </w:tr>
      <w:tr w:rsidR="00C3569F" w14:paraId="77817A6A" w14:textId="77777777" w:rsidTr="00F4715A">
        <w:trPr>
          <w:trHeight w:val="3132"/>
        </w:trPr>
        <w:tc>
          <w:tcPr>
            <w:tcW w:w="417" w:type="pct"/>
            <w:vMerge/>
            <w:shd w:val="clear" w:color="auto" w:fill="000000" w:themeFill="text1"/>
          </w:tcPr>
          <w:p w14:paraId="0BB5F8DE" w14:textId="77777777" w:rsidR="00C3569F" w:rsidRDefault="00C3569F" w:rsidP="00B7244E"/>
        </w:tc>
        <w:tc>
          <w:tcPr>
            <w:tcW w:w="4167" w:type="pct"/>
            <w:gridSpan w:val="3"/>
            <w:shd w:val="clear" w:color="auto" w:fill="000000" w:themeFill="text1"/>
          </w:tcPr>
          <w:p w14:paraId="5F19155E" w14:textId="71C760D8" w:rsidR="00C3569F" w:rsidRPr="00C3569F" w:rsidRDefault="00086BC5" w:rsidP="00B7244E">
            <w:pPr>
              <w:pStyle w:val="Title"/>
            </w:pPr>
            <w:r>
              <w:t>QUANTIUM VIRTUAL INTERNSHIP</w:t>
            </w:r>
          </w:p>
          <w:p w14:paraId="6055A43E" w14:textId="7F17212A" w:rsidR="00C3569F" w:rsidRPr="00C3569F" w:rsidRDefault="00086BC5" w:rsidP="00391728">
            <w:pPr>
              <w:pStyle w:val="Subtitle"/>
            </w:pPr>
            <w:r>
              <w:t>TASK 1</w:t>
            </w:r>
          </w:p>
        </w:tc>
        <w:tc>
          <w:tcPr>
            <w:tcW w:w="416" w:type="pct"/>
            <w:vMerge/>
            <w:shd w:val="clear" w:color="auto" w:fill="000000" w:themeFill="text1"/>
          </w:tcPr>
          <w:p w14:paraId="508ACA58" w14:textId="77777777" w:rsidR="00C3569F" w:rsidRDefault="00C3569F" w:rsidP="00B7244E"/>
        </w:tc>
      </w:tr>
      <w:tr w:rsidR="00C3569F" w14:paraId="0A3C0E9B" w14:textId="77777777" w:rsidTr="00F4715A">
        <w:trPr>
          <w:trHeight w:val="576"/>
        </w:trPr>
        <w:tc>
          <w:tcPr>
            <w:tcW w:w="417" w:type="pct"/>
            <w:vMerge/>
            <w:shd w:val="clear" w:color="auto" w:fill="000000" w:themeFill="text1"/>
          </w:tcPr>
          <w:p w14:paraId="3D423CA7" w14:textId="77777777" w:rsidR="00C3569F" w:rsidRDefault="00C3569F" w:rsidP="00B7244E"/>
        </w:tc>
        <w:tc>
          <w:tcPr>
            <w:tcW w:w="2778" w:type="pct"/>
            <w:gridSpan w:val="2"/>
            <w:shd w:val="clear" w:color="auto" w:fill="000000" w:themeFill="text1"/>
          </w:tcPr>
          <w:p w14:paraId="311DAE28" w14:textId="0AA7E604" w:rsidR="00C3569F" w:rsidRPr="001A531B" w:rsidRDefault="00596D82" w:rsidP="00B7244E">
            <w:pPr>
              <w:pStyle w:val="company"/>
              <w:rPr>
                <w:szCs w:val="72"/>
              </w:rPr>
            </w:pPr>
            <w:r>
              <w:t>JOEL DOMINGO</w:t>
            </w:r>
          </w:p>
        </w:tc>
        <w:tc>
          <w:tcPr>
            <w:tcW w:w="1389" w:type="pct"/>
            <w:shd w:val="clear" w:color="auto" w:fill="000000" w:themeFill="text1"/>
          </w:tcPr>
          <w:p w14:paraId="5AAF060D" w14:textId="6B5C7B86" w:rsidR="00C3569F" w:rsidRPr="00596D82" w:rsidRDefault="00596D82" w:rsidP="00B7244E">
            <w:pPr>
              <w:pStyle w:val="Email"/>
              <w:rPr>
                <w:sz w:val="22"/>
                <w:szCs w:val="24"/>
              </w:rPr>
            </w:pPr>
            <w:r w:rsidRPr="00596D82">
              <w:rPr>
                <w:sz w:val="22"/>
                <w:szCs w:val="24"/>
              </w:rPr>
              <w:t>Joeldomingo117@gmail.com</w:t>
            </w:r>
          </w:p>
        </w:tc>
        <w:tc>
          <w:tcPr>
            <w:tcW w:w="416" w:type="pct"/>
            <w:vMerge/>
            <w:shd w:val="clear" w:color="auto" w:fill="000000" w:themeFill="text1"/>
          </w:tcPr>
          <w:p w14:paraId="0788128B" w14:textId="77777777" w:rsidR="00C3569F" w:rsidRDefault="00C3569F" w:rsidP="00B7244E"/>
        </w:tc>
      </w:tr>
    </w:tbl>
    <w:p w14:paraId="1BA9E14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pPr w:leftFromText="180" w:rightFromText="180" w:vertAnchor="text" w:tblpY="1"/>
        <w:tblW w:w="10890" w:type="dxa"/>
        <w:tblCellMar>
          <w:left w:w="0" w:type="dxa"/>
          <w:right w:w="0" w:type="dxa"/>
        </w:tblCellMar>
        <w:tblLook w:val="0600" w:firstRow="0" w:lastRow="0" w:firstColumn="0" w:lastColumn="0" w:noHBand="1" w:noVBand="1"/>
      </w:tblPr>
      <w:tblGrid>
        <w:gridCol w:w="4484"/>
        <w:gridCol w:w="6406"/>
      </w:tblGrid>
      <w:tr w:rsidR="00596D82" w:rsidRPr="001320AC" w14:paraId="1E7936E9" w14:textId="77777777" w:rsidTr="00596D82">
        <w:trPr>
          <w:gridAfter w:val="1"/>
          <w:wAfter w:w="6406" w:type="dxa"/>
          <w:trHeight w:val="144"/>
        </w:trPr>
        <w:tc>
          <w:tcPr>
            <w:tcW w:w="4484" w:type="dxa"/>
            <w:tcBorders>
              <w:top w:val="single" w:sz="48" w:space="0" w:color="D83D27" w:themeColor="accent2"/>
            </w:tcBorders>
          </w:tcPr>
          <w:p w14:paraId="7CECAB6C" w14:textId="77777777" w:rsidR="00596D82" w:rsidRPr="001320AC" w:rsidRDefault="00596D82" w:rsidP="000D2460"/>
        </w:tc>
      </w:tr>
      <w:tr w:rsidR="00596D82" w:rsidRPr="00C3569F" w14:paraId="62C1E89E" w14:textId="77777777" w:rsidTr="00596D82">
        <w:trPr>
          <w:trHeight w:val="4431"/>
        </w:trPr>
        <w:tc>
          <w:tcPr>
            <w:tcW w:w="10890" w:type="dxa"/>
            <w:gridSpan w:val="2"/>
          </w:tcPr>
          <w:p w14:paraId="2B3C590B" w14:textId="7ECE69CA" w:rsidR="00596D82" w:rsidRPr="00596D82" w:rsidRDefault="00596D82" w:rsidP="000D2460">
            <w:pPr>
              <w:pStyle w:val="Heading1"/>
              <w:rPr>
                <w:sz w:val="36"/>
                <w:szCs w:val="36"/>
              </w:rPr>
            </w:pPr>
            <w:r w:rsidRPr="00596D82">
              <w:rPr>
                <w:sz w:val="36"/>
                <w:szCs w:val="36"/>
              </w:rPr>
              <w:t>summary of code / insights</w:t>
            </w:r>
            <w:r w:rsidR="00086BC5">
              <w:rPr>
                <w:sz w:val="36"/>
                <w:szCs w:val="36"/>
              </w:rPr>
              <w:br/>
            </w:r>
            <w:r w:rsidR="00086BC5" w:rsidRPr="00086BC5">
              <w:rPr>
                <w:b w:val="0"/>
                <w:bCs/>
                <w:sz w:val="20"/>
                <w:szCs w:val="20"/>
              </w:rPr>
              <w:t>fOR RAW CODE: PROCEED TO</w:t>
            </w:r>
            <w:r w:rsidR="00086BC5" w:rsidRPr="00086BC5">
              <w:rPr>
                <w:sz w:val="20"/>
                <w:szCs w:val="20"/>
              </w:rPr>
              <w:t xml:space="preserve"> </w:t>
            </w:r>
            <w:r w:rsidR="00086BC5" w:rsidRPr="00086BC5">
              <w:rPr>
                <w:sz w:val="22"/>
                <w:szCs w:val="22"/>
              </w:rPr>
              <w:t>PAGE 20</w:t>
            </w:r>
          </w:p>
          <w:p w14:paraId="4530D104" w14:textId="77777777" w:rsidR="00596D82" w:rsidRPr="00596D82" w:rsidRDefault="00596D82" w:rsidP="000D2460">
            <w:pPr>
              <w:rPr>
                <w:sz w:val="20"/>
                <w:szCs w:val="20"/>
              </w:rPr>
            </w:pPr>
          </w:p>
          <w:p w14:paraId="7CCF4E02" w14:textId="4CDE28CB" w:rsidR="00596D82" w:rsidRPr="00596D82" w:rsidRDefault="00596D82" w:rsidP="000D2460">
            <w:pPr>
              <w:pStyle w:val="Heading2"/>
              <w:rPr>
                <w:sz w:val="20"/>
                <w:szCs w:val="20"/>
              </w:rPr>
            </w:pPr>
            <w:r w:rsidRPr="00596D82">
              <w:rPr>
                <w:sz w:val="20"/>
                <w:szCs w:val="20"/>
              </w:rPr>
              <w:t>Number of Transactions Over FY18-19</w:t>
            </w:r>
            <w:r w:rsidRPr="00596D82">
              <w:rPr>
                <w:sz w:val="20"/>
                <w:szCs w:val="20"/>
              </w:rPr>
              <w:t xml:space="preserve"> </w:t>
            </w:r>
          </w:p>
          <w:p w14:paraId="01CFCFD6" w14:textId="196FCEE8" w:rsidR="00596D82" w:rsidRPr="00596D82" w:rsidRDefault="00596D82" w:rsidP="00596D82">
            <w:pPr>
              <w:rPr>
                <w:sz w:val="20"/>
                <w:szCs w:val="20"/>
              </w:rPr>
            </w:pPr>
            <w:r w:rsidRPr="00596D82">
              <w:rPr>
                <w:sz w:val="20"/>
                <w:szCs w:val="20"/>
              </w:rPr>
              <w:t>We see a large increase in sales building up to Christmas, and a sudden drop off afterwards back to the regular amount. The data does not include the drop to 0 sales on Christmas day due to closure on the 25</w:t>
            </w:r>
            <w:r w:rsidRPr="00596D82">
              <w:rPr>
                <w:sz w:val="20"/>
                <w:szCs w:val="20"/>
                <w:vertAlign w:val="superscript"/>
              </w:rPr>
              <w:t xml:space="preserve">th </w:t>
            </w:r>
            <w:r w:rsidRPr="00596D82">
              <w:rPr>
                <w:sz w:val="20"/>
                <w:szCs w:val="20"/>
              </w:rPr>
              <w:t>of December.</w:t>
            </w:r>
          </w:p>
          <w:p w14:paraId="7161601D" w14:textId="3FB11D77" w:rsidR="00596D82" w:rsidRPr="00596D82" w:rsidRDefault="00596D82" w:rsidP="00596D82">
            <w:pPr>
              <w:rPr>
                <w:sz w:val="20"/>
                <w:szCs w:val="20"/>
              </w:rPr>
            </w:pPr>
          </w:p>
          <w:p w14:paraId="08C42B7C" w14:textId="7F6527C9" w:rsidR="00596D82" w:rsidRPr="00596D82" w:rsidRDefault="00596D82" w:rsidP="00596D82">
            <w:pPr>
              <w:rPr>
                <w:sz w:val="20"/>
                <w:szCs w:val="20"/>
              </w:rPr>
            </w:pPr>
            <w:r w:rsidRPr="00596D82">
              <w:rPr>
                <w:sz w:val="20"/>
                <w:szCs w:val="20"/>
              </w:rPr>
              <w:t>The data shows no significant outliers besides December sales, which is already explained by the lead up to the Christmas period.</w:t>
            </w:r>
            <w:r w:rsidRPr="00596D82">
              <w:rPr>
                <w:sz w:val="20"/>
                <w:szCs w:val="20"/>
              </w:rPr>
              <w:br/>
            </w:r>
          </w:p>
          <w:p w14:paraId="372A09AC" w14:textId="4D5A7ECF" w:rsidR="00596D82" w:rsidRPr="00596D82" w:rsidRDefault="00596D82" w:rsidP="00596D82">
            <w:pPr>
              <w:jc w:val="center"/>
              <w:rPr>
                <w:sz w:val="20"/>
                <w:szCs w:val="20"/>
              </w:rPr>
            </w:pPr>
            <w:r w:rsidRPr="00596D82">
              <w:rPr>
                <w:sz w:val="20"/>
                <w:szCs w:val="20"/>
              </w:rPr>
              <w:drawing>
                <wp:inline distT="0" distB="0" distL="0" distR="0" wp14:anchorId="34505368" wp14:editId="5DA8FE8D">
                  <wp:extent cx="5724525" cy="2446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072" cy="2448191"/>
                          </a:xfrm>
                          <a:prstGeom prst="rect">
                            <a:avLst/>
                          </a:prstGeom>
                        </pic:spPr>
                      </pic:pic>
                    </a:graphicData>
                  </a:graphic>
                </wp:inline>
              </w:drawing>
            </w:r>
          </w:p>
        </w:tc>
      </w:tr>
      <w:tr w:rsidR="00596D82" w:rsidRPr="00C3569F" w14:paraId="25F36F27" w14:textId="77777777" w:rsidTr="00596D82">
        <w:trPr>
          <w:trHeight w:val="3627"/>
        </w:trPr>
        <w:tc>
          <w:tcPr>
            <w:tcW w:w="10890" w:type="dxa"/>
            <w:gridSpan w:val="2"/>
          </w:tcPr>
          <w:p w14:paraId="540F2FC1" w14:textId="77777777" w:rsidR="00596D82" w:rsidRDefault="00596D82" w:rsidP="000D2460">
            <w:pPr>
              <w:pStyle w:val="Heading2"/>
              <w:rPr>
                <w:sz w:val="20"/>
                <w:szCs w:val="20"/>
              </w:rPr>
            </w:pPr>
          </w:p>
          <w:p w14:paraId="1243B6BB" w14:textId="373A5658" w:rsidR="00596D82" w:rsidRPr="00596D82" w:rsidRDefault="00596D82" w:rsidP="000D2460">
            <w:pPr>
              <w:pStyle w:val="Heading2"/>
              <w:rPr>
                <w:sz w:val="20"/>
                <w:szCs w:val="20"/>
              </w:rPr>
            </w:pPr>
            <w:r w:rsidRPr="00596D82">
              <w:rPr>
                <w:sz w:val="20"/>
                <w:szCs w:val="20"/>
              </w:rPr>
              <w:t>Packet Size Analysis</w:t>
            </w:r>
          </w:p>
          <w:p w14:paraId="048CBB20" w14:textId="0FFE6ECC" w:rsidR="00596D82" w:rsidRPr="00596D82" w:rsidRDefault="00596D82" w:rsidP="00596D82">
            <w:pPr>
              <w:rPr>
                <w:sz w:val="20"/>
                <w:szCs w:val="20"/>
              </w:rPr>
            </w:pPr>
            <w:r w:rsidRPr="00596D82">
              <w:drawing>
                <wp:anchor distT="0" distB="0" distL="114300" distR="114300" simplePos="0" relativeHeight="251660288" behindDoc="1" locked="0" layoutInCell="1" allowOverlap="1" wp14:anchorId="3A3739B8" wp14:editId="2F82EFB4">
                  <wp:simplePos x="0" y="0"/>
                  <wp:positionH relativeFrom="column">
                    <wp:posOffset>1247775</wp:posOffset>
                  </wp:positionH>
                  <wp:positionV relativeFrom="paragraph">
                    <wp:posOffset>661670</wp:posOffset>
                  </wp:positionV>
                  <wp:extent cx="4257675" cy="333629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3336290"/>
                          </a:xfrm>
                          <a:prstGeom prst="rect">
                            <a:avLst/>
                          </a:prstGeom>
                        </pic:spPr>
                      </pic:pic>
                    </a:graphicData>
                  </a:graphic>
                  <wp14:sizeRelH relativeFrom="page">
                    <wp14:pctWidth>0</wp14:pctWidth>
                  </wp14:sizeRelH>
                  <wp14:sizeRelV relativeFrom="page">
                    <wp14:pctHeight>0</wp14:pctHeight>
                  </wp14:sizeRelV>
                </wp:anchor>
              </w:drawing>
            </w:r>
            <w:r w:rsidRPr="00596D82">
              <w:rPr>
                <w:sz w:val="20"/>
                <w:szCs w:val="20"/>
              </w:rPr>
              <w:t>The smallest packet is 70g, whilst the upper range goes up to 380g packets.</w:t>
            </w:r>
            <w:r>
              <w:rPr>
                <w:sz w:val="20"/>
                <w:szCs w:val="20"/>
              </w:rPr>
              <w:t xml:space="preserve"> </w:t>
            </w:r>
            <w:r w:rsidRPr="00596D82">
              <w:rPr>
                <w:sz w:val="20"/>
                <w:szCs w:val="20"/>
              </w:rPr>
              <w:t>The most common packet purchased is 175g.</w:t>
            </w:r>
            <w:r>
              <w:rPr>
                <w:sz w:val="20"/>
                <w:szCs w:val="20"/>
              </w:rPr>
              <w:t xml:space="preserve"> </w:t>
            </w:r>
            <w:r w:rsidRPr="00596D82">
              <w:rPr>
                <w:sz w:val="20"/>
                <w:szCs w:val="20"/>
              </w:rPr>
              <w:t>We see a common pattern with the distribution, with 110g, 134g, 150g and 175g topping the purchases. This may be an indication that consumers see these sizes as being the best value for the price.</w:t>
            </w:r>
            <w:r>
              <w:rPr>
                <w:sz w:val="20"/>
                <w:szCs w:val="20"/>
              </w:rPr>
              <w:t xml:space="preserve"> </w:t>
            </w:r>
            <w:r w:rsidRPr="00596D82">
              <w:rPr>
                <w:sz w:val="20"/>
                <w:szCs w:val="20"/>
              </w:rPr>
              <w:t>In the figure below, we see that the upper ranges of the packet sizes are not as popular as those stated above, in fact they are significantly lower in popularity.</w:t>
            </w:r>
          </w:p>
        </w:tc>
      </w:tr>
    </w:tbl>
    <w:p w14:paraId="7F114756" w14:textId="51CD9637"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20"/>
        <w:gridCol w:w="4442"/>
        <w:gridCol w:w="6379"/>
        <w:gridCol w:w="20"/>
      </w:tblGrid>
      <w:tr w:rsidR="00C3569F" w14:paraId="1E78FAFA" w14:textId="77777777" w:rsidTr="00F4715A">
        <w:trPr>
          <w:gridAfter w:val="1"/>
          <w:wAfter w:w="20" w:type="dxa"/>
          <w:trHeight w:val="144"/>
        </w:trPr>
        <w:tc>
          <w:tcPr>
            <w:tcW w:w="4462" w:type="dxa"/>
            <w:gridSpan w:val="2"/>
            <w:tcBorders>
              <w:top w:val="single" w:sz="48" w:space="0" w:color="D83D27" w:themeColor="accent2"/>
            </w:tcBorders>
          </w:tcPr>
          <w:p w14:paraId="54EA9EC9" w14:textId="77777777" w:rsidR="00C3569F" w:rsidRPr="001320AC" w:rsidRDefault="00C3569F" w:rsidP="00B7244E"/>
        </w:tc>
        <w:tc>
          <w:tcPr>
            <w:tcW w:w="6379" w:type="dxa"/>
          </w:tcPr>
          <w:p w14:paraId="47DA5844" w14:textId="77777777" w:rsidR="00C3569F" w:rsidRPr="001320AC" w:rsidRDefault="00C3569F" w:rsidP="00B7244E"/>
        </w:tc>
      </w:tr>
      <w:tr w:rsidR="00C3569F" w14:paraId="3A3B4E67" w14:textId="77777777" w:rsidTr="00F4715A">
        <w:trPr>
          <w:gridAfter w:val="1"/>
          <w:wAfter w:w="20" w:type="dxa"/>
          <w:trHeight w:val="4431"/>
        </w:trPr>
        <w:tc>
          <w:tcPr>
            <w:tcW w:w="10841" w:type="dxa"/>
            <w:gridSpan w:val="3"/>
          </w:tcPr>
          <w:p w14:paraId="47FC3BD6" w14:textId="44C55307" w:rsidR="00C3569F" w:rsidRPr="00596D82" w:rsidRDefault="00596D82" w:rsidP="00391728">
            <w:pPr>
              <w:pStyle w:val="Heading2"/>
              <w:rPr>
                <w:sz w:val="22"/>
                <w:szCs w:val="28"/>
              </w:rPr>
            </w:pPr>
            <w:r w:rsidRPr="00596D82">
              <w:rPr>
                <w:sz w:val="22"/>
                <w:szCs w:val="28"/>
              </w:rPr>
              <w:t>Brand Analysis</w:t>
            </w:r>
          </w:p>
          <w:p w14:paraId="329056E9" w14:textId="596CAB10" w:rsidR="00C3569F" w:rsidRPr="00596D82" w:rsidRDefault="00596D82" w:rsidP="00B7244E">
            <w:pPr>
              <w:rPr>
                <w:sz w:val="20"/>
                <w:szCs w:val="22"/>
              </w:rPr>
            </w:pPr>
            <w:r w:rsidRPr="00596D82">
              <w:rPr>
                <w:sz w:val="20"/>
                <w:szCs w:val="22"/>
              </w:rPr>
              <w:t>Kettle is the most popular brand of chips, followed by Smiths. Doritos and Pringles are relatively equal in terms of popularity, while Burger Rings and French Fries are the least popular brand of snacks.</w:t>
            </w:r>
          </w:p>
          <w:p w14:paraId="1282D282" w14:textId="0DC8B030" w:rsidR="00596D82" w:rsidRDefault="00596D82" w:rsidP="00B7244E">
            <w:r w:rsidRPr="00596D82">
              <w:drawing>
                <wp:anchor distT="0" distB="0" distL="114300" distR="114300" simplePos="0" relativeHeight="251662336" behindDoc="0" locked="0" layoutInCell="1" allowOverlap="1" wp14:anchorId="770E9D2B" wp14:editId="31E66521">
                  <wp:simplePos x="0" y="0"/>
                  <wp:positionH relativeFrom="column">
                    <wp:posOffset>4953000</wp:posOffset>
                  </wp:positionH>
                  <wp:positionV relativeFrom="paragraph">
                    <wp:posOffset>174625</wp:posOffset>
                  </wp:positionV>
                  <wp:extent cx="813588" cy="306705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13588" cy="3067050"/>
                          </a:xfrm>
                          <a:prstGeom prst="rect">
                            <a:avLst/>
                          </a:prstGeom>
                        </pic:spPr>
                      </pic:pic>
                    </a:graphicData>
                  </a:graphic>
                  <wp14:sizeRelH relativeFrom="page">
                    <wp14:pctWidth>0</wp14:pctWidth>
                  </wp14:sizeRelH>
                  <wp14:sizeRelV relativeFrom="page">
                    <wp14:pctHeight>0</wp14:pctHeight>
                  </wp14:sizeRelV>
                </wp:anchor>
              </w:drawing>
            </w:r>
            <w:r w:rsidRPr="00596D82">
              <w:drawing>
                <wp:anchor distT="0" distB="0" distL="114300" distR="114300" simplePos="0" relativeHeight="251661312" behindDoc="0" locked="0" layoutInCell="1" allowOverlap="1" wp14:anchorId="519C7803" wp14:editId="24FECE59">
                  <wp:simplePos x="0" y="0"/>
                  <wp:positionH relativeFrom="column">
                    <wp:posOffset>785495</wp:posOffset>
                  </wp:positionH>
                  <wp:positionV relativeFrom="paragraph">
                    <wp:posOffset>174625</wp:posOffset>
                  </wp:positionV>
                  <wp:extent cx="4310495" cy="32575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10495" cy="3257550"/>
                          </a:xfrm>
                          <a:prstGeom prst="rect">
                            <a:avLst/>
                          </a:prstGeom>
                        </pic:spPr>
                      </pic:pic>
                    </a:graphicData>
                  </a:graphic>
                  <wp14:sizeRelH relativeFrom="page">
                    <wp14:pctWidth>0</wp14:pctWidth>
                  </wp14:sizeRelH>
                  <wp14:sizeRelV relativeFrom="page">
                    <wp14:pctHeight>0</wp14:pctHeight>
                  </wp14:sizeRelV>
                </wp:anchor>
              </w:drawing>
            </w:r>
          </w:p>
          <w:p w14:paraId="0A618C90" w14:textId="41E5E12A" w:rsidR="00596D82" w:rsidRPr="00B7244E" w:rsidRDefault="00596D82" w:rsidP="00B7244E"/>
          <w:p w14:paraId="6662FE23" w14:textId="3427E128" w:rsidR="00C3569F" w:rsidRDefault="00C3569F" w:rsidP="00B7244E"/>
          <w:p w14:paraId="45762903" w14:textId="1C803C8C" w:rsidR="00596D82" w:rsidRDefault="00596D82" w:rsidP="00B7244E"/>
          <w:p w14:paraId="4577E7B6" w14:textId="6AADBBE1" w:rsidR="00596D82" w:rsidRDefault="00596D82" w:rsidP="00B7244E"/>
          <w:p w14:paraId="55F1977A" w14:textId="54D52CFF" w:rsidR="00596D82" w:rsidRDefault="00596D82" w:rsidP="00B7244E"/>
          <w:p w14:paraId="182DD650" w14:textId="6437F90A" w:rsidR="00596D82" w:rsidRDefault="00596D82" w:rsidP="00B7244E"/>
          <w:p w14:paraId="1E592616" w14:textId="0710A6ED" w:rsidR="00596D82" w:rsidRDefault="00596D82" w:rsidP="00B7244E"/>
          <w:p w14:paraId="50D7CF1E" w14:textId="2483F94A" w:rsidR="00596D82" w:rsidRDefault="00596D82" w:rsidP="00B7244E"/>
          <w:p w14:paraId="4069133D" w14:textId="06F106E1" w:rsidR="00596D82" w:rsidRDefault="00596D82" w:rsidP="00B7244E"/>
          <w:p w14:paraId="096D2C5C" w14:textId="76CEAF96" w:rsidR="00596D82" w:rsidRDefault="00596D82" w:rsidP="00B7244E"/>
          <w:p w14:paraId="349DF5EB" w14:textId="2C311BDE" w:rsidR="00596D82" w:rsidRDefault="00596D82" w:rsidP="00B7244E"/>
          <w:p w14:paraId="57FA27A6" w14:textId="511F8FBE" w:rsidR="00596D82" w:rsidRDefault="00596D82" w:rsidP="00B7244E"/>
          <w:p w14:paraId="6E6DF8E7" w14:textId="2628A6CD" w:rsidR="00596D82" w:rsidRDefault="00596D82" w:rsidP="00B7244E"/>
          <w:p w14:paraId="75A3FEA6" w14:textId="4DDBB11E" w:rsidR="00596D82" w:rsidRDefault="00596D82" w:rsidP="00B7244E"/>
          <w:p w14:paraId="08098ACF" w14:textId="4C2EDE6A" w:rsidR="00596D82" w:rsidRDefault="00596D82" w:rsidP="00B7244E"/>
          <w:p w14:paraId="48E00333" w14:textId="07FE27F7" w:rsidR="00596D82" w:rsidRDefault="00596D82" w:rsidP="00B7244E"/>
          <w:p w14:paraId="52ECCDBC" w14:textId="5B4FAF3D" w:rsidR="00596D82" w:rsidRDefault="00596D82" w:rsidP="00B7244E"/>
          <w:p w14:paraId="728AAEBA" w14:textId="13809E9F" w:rsidR="00596D82" w:rsidRDefault="00596D82" w:rsidP="00B7244E"/>
          <w:p w14:paraId="4E04A562" w14:textId="00B582ED" w:rsidR="00596D82" w:rsidRDefault="00596D82" w:rsidP="00B7244E"/>
          <w:p w14:paraId="570D3A26" w14:textId="0C5AC061" w:rsidR="00596D82" w:rsidRPr="001B28D2" w:rsidRDefault="00596D82" w:rsidP="00B7244E"/>
          <w:p w14:paraId="7EBC6837" w14:textId="0DB01F82" w:rsidR="001B28D2" w:rsidRPr="00927AAB" w:rsidRDefault="00596D82" w:rsidP="00391728">
            <w:pPr>
              <w:pStyle w:val="Heading2"/>
              <w:rPr>
                <w:sz w:val="22"/>
                <w:szCs w:val="28"/>
              </w:rPr>
            </w:pPr>
            <w:r w:rsidRPr="00927AAB">
              <w:rPr>
                <w:sz w:val="22"/>
                <w:szCs w:val="28"/>
              </w:rPr>
              <w:t xml:space="preserve">Customer Segments - </w:t>
            </w:r>
            <w:r w:rsidR="00927AAB" w:rsidRPr="00927AAB">
              <w:rPr>
                <w:sz w:val="22"/>
                <w:szCs w:val="28"/>
              </w:rPr>
              <w:t>Life stage</w:t>
            </w:r>
          </w:p>
          <w:p w14:paraId="4CF6FC56" w14:textId="03CB6221" w:rsidR="008D1BFA" w:rsidRPr="00C3569F" w:rsidRDefault="00927AAB" w:rsidP="00B7244E">
            <w:r w:rsidRPr="00927AAB">
              <w:rPr>
                <w:sz w:val="20"/>
                <w:szCs w:val="22"/>
              </w:rPr>
              <w:drawing>
                <wp:anchor distT="0" distB="0" distL="114300" distR="114300" simplePos="0" relativeHeight="251664384" behindDoc="0" locked="0" layoutInCell="1" allowOverlap="1" wp14:anchorId="14C33EB9" wp14:editId="7AB2E268">
                  <wp:simplePos x="0" y="0"/>
                  <wp:positionH relativeFrom="column">
                    <wp:posOffset>3771912</wp:posOffset>
                  </wp:positionH>
                  <wp:positionV relativeFrom="paragraph">
                    <wp:posOffset>1020445</wp:posOffset>
                  </wp:positionV>
                  <wp:extent cx="3505200" cy="225235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05200" cy="2252353"/>
                          </a:xfrm>
                          <a:prstGeom prst="rect">
                            <a:avLst/>
                          </a:prstGeom>
                        </pic:spPr>
                      </pic:pic>
                    </a:graphicData>
                  </a:graphic>
                  <wp14:sizeRelH relativeFrom="page">
                    <wp14:pctWidth>0</wp14:pctWidth>
                  </wp14:sizeRelH>
                  <wp14:sizeRelV relativeFrom="page">
                    <wp14:pctHeight>0</wp14:pctHeight>
                  </wp14:sizeRelV>
                </wp:anchor>
              </w:drawing>
            </w:r>
            <w:r w:rsidRPr="00927AAB">
              <w:rPr>
                <w:sz w:val="20"/>
                <w:szCs w:val="22"/>
              </w:rPr>
              <w:drawing>
                <wp:anchor distT="0" distB="0" distL="114300" distR="114300" simplePos="0" relativeHeight="251663360" behindDoc="0" locked="0" layoutInCell="1" allowOverlap="1" wp14:anchorId="4FE1A7F1" wp14:editId="2E4B1566">
                  <wp:simplePos x="0" y="0"/>
                  <wp:positionH relativeFrom="column">
                    <wp:posOffset>-142258</wp:posOffset>
                  </wp:positionH>
                  <wp:positionV relativeFrom="paragraph">
                    <wp:posOffset>640715</wp:posOffset>
                  </wp:positionV>
                  <wp:extent cx="3914775" cy="3103099"/>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14775" cy="3103099"/>
                          </a:xfrm>
                          <a:prstGeom prst="rect">
                            <a:avLst/>
                          </a:prstGeom>
                        </pic:spPr>
                      </pic:pic>
                    </a:graphicData>
                  </a:graphic>
                  <wp14:sizeRelH relativeFrom="page">
                    <wp14:pctWidth>0</wp14:pctWidth>
                  </wp14:sizeRelH>
                  <wp14:sizeRelV relativeFrom="page">
                    <wp14:pctHeight>0</wp14:pctHeight>
                  </wp14:sizeRelV>
                </wp:anchor>
              </w:drawing>
            </w:r>
            <w:r w:rsidR="00596D82" w:rsidRPr="00927AAB">
              <w:rPr>
                <w:sz w:val="20"/>
                <w:szCs w:val="22"/>
              </w:rPr>
              <w:t xml:space="preserve">The business categorizes customer </w:t>
            </w:r>
            <w:r w:rsidRPr="00927AAB">
              <w:rPr>
                <w:sz w:val="20"/>
                <w:szCs w:val="22"/>
              </w:rPr>
              <w:t>life stage</w:t>
            </w:r>
            <w:r w:rsidR="00596D82" w:rsidRPr="00927AAB">
              <w:rPr>
                <w:sz w:val="20"/>
                <w:szCs w:val="22"/>
              </w:rPr>
              <w:t xml:space="preserve"> segments into 7 classes. </w:t>
            </w:r>
            <w:r w:rsidRPr="00927AAB">
              <w:rPr>
                <w:sz w:val="20"/>
                <w:szCs w:val="22"/>
              </w:rPr>
              <w:t>Most</w:t>
            </w:r>
            <w:r w:rsidR="00596D82" w:rsidRPr="00927AAB">
              <w:rPr>
                <w:sz w:val="20"/>
                <w:szCs w:val="22"/>
              </w:rPr>
              <w:t xml:space="preserve"> customers are either retirees or older/younger singles/couples, being 20.4%, </w:t>
            </w:r>
            <w:r w:rsidRPr="00927AAB">
              <w:rPr>
                <w:sz w:val="20"/>
                <w:szCs w:val="22"/>
              </w:rPr>
              <w:t>20.1% and 19.9% respectively, making up 60.4% of the total customer population.</w:t>
            </w:r>
          </w:p>
        </w:tc>
      </w:tr>
      <w:tr w:rsidR="00927AAB" w14:paraId="6CE74F67" w14:textId="77777777" w:rsidTr="00F4715A">
        <w:trPr>
          <w:gridAfter w:val="3"/>
          <w:wAfter w:w="10841" w:type="dxa"/>
          <w:trHeight w:val="2160"/>
        </w:trPr>
        <w:tc>
          <w:tcPr>
            <w:tcW w:w="20" w:type="dxa"/>
          </w:tcPr>
          <w:p w14:paraId="5887CD99" w14:textId="288BFF68" w:rsidR="00927AAB" w:rsidRDefault="00927AAB" w:rsidP="00B7244E"/>
        </w:tc>
      </w:tr>
      <w:tr w:rsidR="00927AAB" w14:paraId="5DAE4601" w14:textId="77777777" w:rsidTr="00F4715A">
        <w:trPr>
          <w:gridAfter w:val="3"/>
          <w:wAfter w:w="10841" w:type="dxa"/>
          <w:trHeight w:val="514"/>
        </w:trPr>
        <w:tc>
          <w:tcPr>
            <w:tcW w:w="20" w:type="dxa"/>
          </w:tcPr>
          <w:p w14:paraId="658C97F4" w14:textId="0ADE1CB6" w:rsidR="00927AAB" w:rsidRDefault="00927AAB" w:rsidP="00B7244E"/>
        </w:tc>
      </w:tr>
      <w:tr w:rsidR="00C3569F" w14:paraId="528595D6" w14:textId="77777777" w:rsidTr="00F4715A">
        <w:trPr>
          <w:trHeight w:val="3627"/>
        </w:trPr>
        <w:tc>
          <w:tcPr>
            <w:tcW w:w="10841" w:type="dxa"/>
            <w:gridSpan w:val="3"/>
          </w:tcPr>
          <w:p w14:paraId="1D5B1F96" w14:textId="619D4FB5" w:rsidR="00A81ACD" w:rsidRDefault="00A81ACD" w:rsidP="00391728">
            <w:pPr>
              <w:pStyle w:val="Heading2"/>
              <w:rPr>
                <w:sz w:val="22"/>
                <w:szCs w:val="28"/>
              </w:rPr>
            </w:pPr>
          </w:p>
          <w:p w14:paraId="2675DCBF" w14:textId="5CEDB5AB" w:rsidR="0056052F" w:rsidRPr="0056052F" w:rsidRDefault="0056052F" w:rsidP="0056052F">
            <w:pPr>
              <w:pStyle w:val="Heading2"/>
              <w:rPr>
                <w:sz w:val="22"/>
                <w:szCs w:val="28"/>
              </w:rPr>
            </w:pPr>
            <w:r w:rsidRPr="00927AAB">
              <w:rPr>
                <w:sz w:val="22"/>
                <w:szCs w:val="28"/>
              </w:rPr>
              <w:t>Customer Segments - Life stage</w:t>
            </w:r>
            <w:r>
              <w:rPr>
                <w:sz w:val="22"/>
                <w:szCs w:val="28"/>
              </w:rPr>
              <w:t xml:space="preserve"> (Purchasing Behavior)</w:t>
            </w:r>
          </w:p>
          <w:p w14:paraId="7DE0EF74" w14:textId="69FE26BC" w:rsidR="002B40F3" w:rsidRPr="002B40F3" w:rsidRDefault="009D56F8" w:rsidP="009D56F8">
            <w:pPr>
              <w:rPr>
                <w:sz w:val="20"/>
                <w:szCs w:val="22"/>
              </w:rPr>
            </w:pPr>
            <w:r w:rsidRPr="009D56F8">
              <w:rPr>
                <w:sz w:val="20"/>
                <w:szCs w:val="22"/>
              </w:rPr>
              <w:t>The number of transactions by each lifestage closely follows the population distribution of that segment.</w:t>
            </w:r>
            <w:r w:rsidR="0056052F">
              <w:rPr>
                <w:sz w:val="20"/>
                <w:szCs w:val="22"/>
              </w:rPr>
              <w:t xml:space="preserve"> In terms of expenditure, all segments spend a very similar amount (+$7), with only slight deviation of each other. Older singles/couples spend the most money on snacks, followed by Retirees and Older Families. Regarding quantities per transaction, all segments average between 1.75 to 2 chip packets per transaction. Older families have bought the most, with new families the least. For all subsets, the average price of each unit sold for all subsets are all between $3.7 and $3.9.</w:t>
            </w:r>
          </w:p>
          <w:p w14:paraId="6D2A7FE6" w14:textId="42F0803E" w:rsidR="00A81ACD" w:rsidRDefault="0056052F" w:rsidP="0056052F">
            <w:pPr>
              <w:pStyle w:val="Heading2"/>
              <w:jc w:val="center"/>
              <w:rPr>
                <w:sz w:val="22"/>
                <w:szCs w:val="28"/>
              </w:rPr>
            </w:pPr>
            <w:r w:rsidRPr="0056052F">
              <w:rPr>
                <w:sz w:val="22"/>
                <w:szCs w:val="28"/>
              </w:rPr>
              <w:drawing>
                <wp:inline distT="0" distB="0" distL="0" distR="0" wp14:anchorId="0DEBC27C" wp14:editId="5A92C148">
                  <wp:extent cx="5369183" cy="154305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2216" cy="1546795"/>
                          </a:xfrm>
                          <a:prstGeom prst="rect">
                            <a:avLst/>
                          </a:prstGeom>
                        </pic:spPr>
                      </pic:pic>
                    </a:graphicData>
                  </a:graphic>
                </wp:inline>
              </w:drawing>
            </w:r>
          </w:p>
          <w:p w14:paraId="35209819" w14:textId="04BB9D4C" w:rsidR="009D56F8" w:rsidRDefault="009D56F8" w:rsidP="009D56F8"/>
          <w:p w14:paraId="136358C2" w14:textId="068E0EC2" w:rsidR="009D56F8" w:rsidRDefault="00295AF7" w:rsidP="009D56F8">
            <w:r w:rsidRPr="009D56F8">
              <w:rPr>
                <w:sz w:val="22"/>
              </w:rPr>
              <w:drawing>
                <wp:anchor distT="0" distB="0" distL="114300" distR="114300" simplePos="0" relativeHeight="251667456" behindDoc="0" locked="0" layoutInCell="1" allowOverlap="1" wp14:anchorId="1DD362CE" wp14:editId="65D898A1">
                  <wp:simplePos x="0" y="0"/>
                  <wp:positionH relativeFrom="column">
                    <wp:posOffset>-261620</wp:posOffset>
                  </wp:positionH>
                  <wp:positionV relativeFrom="paragraph">
                    <wp:posOffset>247015</wp:posOffset>
                  </wp:positionV>
                  <wp:extent cx="3643219" cy="2362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43219" cy="2362200"/>
                          </a:xfrm>
                          <a:prstGeom prst="rect">
                            <a:avLst/>
                          </a:prstGeom>
                        </pic:spPr>
                      </pic:pic>
                    </a:graphicData>
                  </a:graphic>
                  <wp14:sizeRelH relativeFrom="page">
                    <wp14:pctWidth>0</wp14:pctWidth>
                  </wp14:sizeRelH>
                  <wp14:sizeRelV relativeFrom="page">
                    <wp14:pctHeight>0</wp14:pctHeight>
                  </wp14:sizeRelV>
                </wp:anchor>
              </w:drawing>
            </w:r>
          </w:p>
          <w:p w14:paraId="65D34877" w14:textId="12D8E40C" w:rsidR="009D56F8" w:rsidRDefault="00295AF7" w:rsidP="009D56F8">
            <w:r w:rsidRPr="0056052F">
              <w:drawing>
                <wp:anchor distT="0" distB="0" distL="114300" distR="114300" simplePos="0" relativeHeight="251668480" behindDoc="0" locked="0" layoutInCell="1" allowOverlap="1" wp14:anchorId="0E681382" wp14:editId="343F0837">
                  <wp:simplePos x="0" y="0"/>
                  <wp:positionH relativeFrom="column">
                    <wp:posOffset>3378530</wp:posOffset>
                  </wp:positionH>
                  <wp:positionV relativeFrom="paragraph">
                    <wp:posOffset>71507</wp:posOffset>
                  </wp:positionV>
                  <wp:extent cx="3537276" cy="2314575"/>
                  <wp:effectExtent l="0" t="0" r="635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45147" cy="2319725"/>
                          </a:xfrm>
                          <a:prstGeom prst="rect">
                            <a:avLst/>
                          </a:prstGeom>
                        </pic:spPr>
                      </pic:pic>
                    </a:graphicData>
                  </a:graphic>
                  <wp14:sizeRelH relativeFrom="page">
                    <wp14:pctWidth>0</wp14:pctWidth>
                  </wp14:sizeRelH>
                  <wp14:sizeRelV relativeFrom="page">
                    <wp14:pctHeight>0</wp14:pctHeight>
                  </wp14:sizeRelV>
                </wp:anchor>
              </w:drawing>
            </w:r>
          </w:p>
          <w:p w14:paraId="2DD275D4" w14:textId="709C3412" w:rsidR="009D56F8" w:rsidRDefault="009D56F8" w:rsidP="009D56F8"/>
          <w:p w14:paraId="3D427F94" w14:textId="2A78C32C" w:rsidR="009D56F8" w:rsidRDefault="009D56F8" w:rsidP="009D56F8"/>
          <w:p w14:paraId="1C254AE1" w14:textId="7FD4D6A5" w:rsidR="009D56F8" w:rsidRDefault="009D56F8" w:rsidP="009D56F8"/>
          <w:p w14:paraId="3818AD7F" w14:textId="0EA356DA" w:rsidR="009D56F8" w:rsidRDefault="009D56F8" w:rsidP="009D56F8"/>
          <w:p w14:paraId="03FE8042" w14:textId="6A52CAC0" w:rsidR="009D56F8" w:rsidRDefault="009D56F8" w:rsidP="009D56F8"/>
          <w:p w14:paraId="561AB746" w14:textId="46132C4C" w:rsidR="009D56F8" w:rsidRDefault="009D56F8" w:rsidP="009D56F8"/>
          <w:p w14:paraId="491455C5" w14:textId="4ACD9949" w:rsidR="009D56F8" w:rsidRDefault="009D56F8" w:rsidP="009D56F8"/>
          <w:p w14:paraId="11E56C5F" w14:textId="2A738FE0" w:rsidR="009D56F8" w:rsidRDefault="009D56F8" w:rsidP="009D56F8"/>
          <w:p w14:paraId="75BAD5EC" w14:textId="7067CF8E" w:rsidR="009D56F8" w:rsidRDefault="009D56F8" w:rsidP="009D56F8"/>
          <w:p w14:paraId="743506EA" w14:textId="75529A8B" w:rsidR="009D56F8" w:rsidRDefault="009D56F8" w:rsidP="009D56F8"/>
          <w:p w14:paraId="784F4CBF" w14:textId="2F10A5C9" w:rsidR="009D56F8" w:rsidRDefault="009D56F8" w:rsidP="009D56F8"/>
          <w:p w14:paraId="5BF304E9" w14:textId="4F59D110" w:rsidR="009D56F8" w:rsidRDefault="009D56F8" w:rsidP="009D56F8"/>
          <w:p w14:paraId="2A8A5C43" w14:textId="0566FD5F" w:rsidR="009D56F8" w:rsidRDefault="009D56F8" w:rsidP="009D56F8"/>
          <w:p w14:paraId="087D29E1" w14:textId="0A235560" w:rsidR="009D56F8" w:rsidRDefault="009D56F8" w:rsidP="009D56F8"/>
          <w:p w14:paraId="633D0F18" w14:textId="088F0118" w:rsidR="0056052F" w:rsidRDefault="00295AF7" w:rsidP="009D56F8">
            <w:r w:rsidRPr="00295AF7">
              <w:drawing>
                <wp:anchor distT="0" distB="0" distL="114300" distR="114300" simplePos="0" relativeHeight="251670528" behindDoc="0" locked="0" layoutInCell="1" allowOverlap="1" wp14:anchorId="4F129E9C" wp14:editId="5946F802">
                  <wp:simplePos x="0" y="0"/>
                  <wp:positionH relativeFrom="column">
                    <wp:posOffset>3438518</wp:posOffset>
                  </wp:positionH>
                  <wp:positionV relativeFrom="paragraph">
                    <wp:posOffset>90690</wp:posOffset>
                  </wp:positionV>
                  <wp:extent cx="3633850" cy="2242807"/>
                  <wp:effectExtent l="0" t="0" r="508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33850" cy="2242807"/>
                          </a:xfrm>
                          <a:prstGeom prst="rect">
                            <a:avLst/>
                          </a:prstGeom>
                        </pic:spPr>
                      </pic:pic>
                    </a:graphicData>
                  </a:graphic>
                  <wp14:sizeRelH relativeFrom="page">
                    <wp14:pctWidth>0</wp14:pctWidth>
                  </wp14:sizeRelH>
                  <wp14:sizeRelV relativeFrom="page">
                    <wp14:pctHeight>0</wp14:pctHeight>
                  </wp14:sizeRelV>
                </wp:anchor>
              </w:drawing>
            </w:r>
            <w:r w:rsidRPr="00295AF7">
              <w:drawing>
                <wp:anchor distT="0" distB="0" distL="114300" distR="114300" simplePos="0" relativeHeight="251669504" behindDoc="0" locked="0" layoutInCell="1" allowOverlap="1" wp14:anchorId="73597957" wp14:editId="3120C938">
                  <wp:simplePos x="0" y="0"/>
                  <wp:positionH relativeFrom="column">
                    <wp:posOffset>-349885</wp:posOffset>
                  </wp:positionH>
                  <wp:positionV relativeFrom="paragraph">
                    <wp:posOffset>90805</wp:posOffset>
                  </wp:positionV>
                  <wp:extent cx="3781425" cy="2422525"/>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1425" cy="2422525"/>
                          </a:xfrm>
                          <a:prstGeom prst="rect">
                            <a:avLst/>
                          </a:prstGeom>
                        </pic:spPr>
                      </pic:pic>
                    </a:graphicData>
                  </a:graphic>
                  <wp14:sizeRelH relativeFrom="page">
                    <wp14:pctWidth>0</wp14:pctWidth>
                  </wp14:sizeRelH>
                  <wp14:sizeRelV relativeFrom="page">
                    <wp14:pctHeight>0</wp14:pctHeight>
                  </wp14:sizeRelV>
                </wp:anchor>
              </w:drawing>
            </w:r>
          </w:p>
          <w:p w14:paraId="1B8004A0" w14:textId="0C57946D" w:rsidR="0056052F" w:rsidRDefault="0056052F" w:rsidP="009D56F8"/>
          <w:p w14:paraId="7F1D684E" w14:textId="675A489E" w:rsidR="0056052F" w:rsidRDefault="0056052F" w:rsidP="009D56F8"/>
          <w:p w14:paraId="37746AC3" w14:textId="08308F10" w:rsidR="0056052F" w:rsidRDefault="0056052F" w:rsidP="009D56F8"/>
          <w:p w14:paraId="49ED1295" w14:textId="26EEB9B1" w:rsidR="0056052F" w:rsidRDefault="0056052F" w:rsidP="009D56F8"/>
          <w:p w14:paraId="2F5693CB" w14:textId="27709A14" w:rsidR="0056052F" w:rsidRDefault="0056052F" w:rsidP="009D56F8"/>
          <w:p w14:paraId="25D3C81C" w14:textId="48B0A1A7" w:rsidR="0056052F" w:rsidRDefault="0056052F" w:rsidP="009D56F8"/>
          <w:p w14:paraId="3B366872" w14:textId="09AFCB7C" w:rsidR="0056052F" w:rsidRDefault="0056052F" w:rsidP="009D56F8"/>
          <w:p w14:paraId="28B355FC" w14:textId="02F65CBF" w:rsidR="0056052F" w:rsidRDefault="0056052F" w:rsidP="009D56F8"/>
          <w:p w14:paraId="4050C7B4" w14:textId="760A26B2" w:rsidR="0056052F" w:rsidRDefault="0056052F" w:rsidP="009D56F8"/>
          <w:p w14:paraId="7E7B777E" w14:textId="61A40E4A" w:rsidR="0056052F" w:rsidRDefault="0056052F" w:rsidP="009D56F8"/>
          <w:p w14:paraId="6DC50DEA" w14:textId="3BB3AC77" w:rsidR="0056052F" w:rsidRDefault="0056052F" w:rsidP="009D56F8"/>
          <w:p w14:paraId="76EC1EC7" w14:textId="5B65B86B" w:rsidR="0056052F" w:rsidRDefault="0056052F" w:rsidP="009D56F8"/>
          <w:p w14:paraId="6860D216" w14:textId="65688170" w:rsidR="0056052F" w:rsidRDefault="0056052F" w:rsidP="009D56F8"/>
          <w:p w14:paraId="753A91A8" w14:textId="62F2D06B" w:rsidR="0056052F" w:rsidRDefault="0056052F" w:rsidP="009D56F8"/>
          <w:p w14:paraId="1832726A" w14:textId="625C024E" w:rsidR="0056052F" w:rsidRDefault="0056052F" w:rsidP="009D56F8"/>
          <w:p w14:paraId="7ED15435" w14:textId="3F986858" w:rsidR="0056052F" w:rsidRDefault="0056052F" w:rsidP="009D56F8"/>
          <w:p w14:paraId="54E7D1CF" w14:textId="7129B88D" w:rsidR="0056052F" w:rsidRDefault="0056052F" w:rsidP="009D56F8"/>
          <w:p w14:paraId="6899FA52" w14:textId="2BC93CB1" w:rsidR="00295AF7" w:rsidRDefault="00295AF7" w:rsidP="009D56F8">
            <w:r w:rsidRPr="00295AF7">
              <w:lastRenderedPageBreak/>
              <w:drawing>
                <wp:anchor distT="0" distB="0" distL="114300" distR="114300" simplePos="0" relativeHeight="251671552" behindDoc="0" locked="0" layoutInCell="1" allowOverlap="1" wp14:anchorId="120932B2" wp14:editId="0F81F170">
                  <wp:simplePos x="0" y="0"/>
                  <wp:positionH relativeFrom="column">
                    <wp:posOffset>-267970</wp:posOffset>
                  </wp:positionH>
                  <wp:positionV relativeFrom="paragraph">
                    <wp:posOffset>248285</wp:posOffset>
                  </wp:positionV>
                  <wp:extent cx="3611880" cy="2291715"/>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1880" cy="2291715"/>
                          </a:xfrm>
                          <a:prstGeom prst="rect">
                            <a:avLst/>
                          </a:prstGeom>
                        </pic:spPr>
                      </pic:pic>
                    </a:graphicData>
                  </a:graphic>
                  <wp14:sizeRelH relativeFrom="page">
                    <wp14:pctWidth>0</wp14:pctWidth>
                  </wp14:sizeRelH>
                  <wp14:sizeRelV relativeFrom="page">
                    <wp14:pctHeight>0</wp14:pctHeight>
                  </wp14:sizeRelV>
                </wp:anchor>
              </w:drawing>
            </w:r>
          </w:p>
          <w:p w14:paraId="3A2F1B67" w14:textId="1991DA4C" w:rsidR="0056052F" w:rsidRDefault="00295AF7" w:rsidP="009D56F8">
            <w:r w:rsidRPr="00295AF7">
              <w:drawing>
                <wp:anchor distT="0" distB="0" distL="114300" distR="114300" simplePos="0" relativeHeight="251672576" behindDoc="0" locked="0" layoutInCell="1" allowOverlap="1" wp14:anchorId="66F1C30E" wp14:editId="7DA5733E">
                  <wp:simplePos x="0" y="0"/>
                  <wp:positionH relativeFrom="column">
                    <wp:posOffset>3342905</wp:posOffset>
                  </wp:positionH>
                  <wp:positionV relativeFrom="paragraph">
                    <wp:posOffset>73519</wp:posOffset>
                  </wp:positionV>
                  <wp:extent cx="3619194" cy="2287451"/>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22155" cy="2289323"/>
                          </a:xfrm>
                          <a:prstGeom prst="rect">
                            <a:avLst/>
                          </a:prstGeom>
                        </pic:spPr>
                      </pic:pic>
                    </a:graphicData>
                  </a:graphic>
                  <wp14:sizeRelH relativeFrom="page">
                    <wp14:pctWidth>0</wp14:pctWidth>
                  </wp14:sizeRelH>
                  <wp14:sizeRelV relativeFrom="page">
                    <wp14:pctHeight>0</wp14:pctHeight>
                  </wp14:sizeRelV>
                </wp:anchor>
              </w:drawing>
            </w:r>
          </w:p>
          <w:p w14:paraId="4579B576" w14:textId="23D3E9FF" w:rsidR="0056052F" w:rsidRDefault="0056052F" w:rsidP="009D56F8"/>
          <w:p w14:paraId="5D3D8E8F" w14:textId="51F89065" w:rsidR="00295AF7" w:rsidRDefault="00295AF7" w:rsidP="009D56F8"/>
          <w:p w14:paraId="29F6B628" w14:textId="1C461C6C" w:rsidR="00295AF7" w:rsidRDefault="00295AF7" w:rsidP="009D56F8"/>
          <w:p w14:paraId="1964E23F" w14:textId="74566BAF" w:rsidR="00295AF7" w:rsidRDefault="00295AF7" w:rsidP="009D56F8"/>
          <w:p w14:paraId="43EC4EB3" w14:textId="4DCDF53B" w:rsidR="00295AF7" w:rsidRDefault="00295AF7" w:rsidP="009D56F8"/>
          <w:p w14:paraId="5844900F" w14:textId="221F6438" w:rsidR="00295AF7" w:rsidRDefault="00295AF7" w:rsidP="009D56F8"/>
          <w:p w14:paraId="0DE15A58" w14:textId="5D6A21B6" w:rsidR="00295AF7" w:rsidRDefault="00295AF7" w:rsidP="009D56F8"/>
          <w:p w14:paraId="392E2A57" w14:textId="71319853" w:rsidR="00295AF7" w:rsidRDefault="00295AF7" w:rsidP="009D56F8"/>
          <w:p w14:paraId="1D164577" w14:textId="1AC0D83B" w:rsidR="00295AF7" w:rsidRDefault="00295AF7" w:rsidP="009D56F8"/>
          <w:p w14:paraId="42D92406" w14:textId="14A010DA" w:rsidR="00295AF7" w:rsidRDefault="00295AF7" w:rsidP="009D56F8"/>
          <w:p w14:paraId="23FEFA13" w14:textId="7E864E1E" w:rsidR="00295AF7" w:rsidRDefault="00295AF7" w:rsidP="009D56F8"/>
          <w:p w14:paraId="4789B2AF" w14:textId="434B38B7" w:rsidR="00295AF7" w:rsidRDefault="00295AF7" w:rsidP="009D56F8"/>
          <w:p w14:paraId="67A451CC" w14:textId="083F28DE" w:rsidR="00295AF7" w:rsidRDefault="00295AF7" w:rsidP="009D56F8"/>
          <w:p w14:paraId="0DBD5084" w14:textId="7220FBAE" w:rsidR="00295AF7" w:rsidRDefault="00295AF7" w:rsidP="009D56F8"/>
          <w:p w14:paraId="3FFDA752" w14:textId="6F4564C2" w:rsidR="00295AF7" w:rsidRPr="0055581F" w:rsidRDefault="00295AF7" w:rsidP="00295AF7">
            <w:pPr>
              <w:pStyle w:val="Heading2"/>
              <w:rPr>
                <w:sz w:val="20"/>
                <w:szCs w:val="24"/>
              </w:rPr>
            </w:pPr>
            <w:r w:rsidRPr="0055581F">
              <w:rPr>
                <w:sz w:val="20"/>
                <w:szCs w:val="24"/>
              </w:rPr>
              <w:t>Customer Segments - Life stage (</w:t>
            </w:r>
            <w:r w:rsidRPr="0055581F">
              <w:rPr>
                <w:sz w:val="20"/>
                <w:szCs w:val="24"/>
              </w:rPr>
              <w:t>Favorite Brands</w:t>
            </w:r>
            <w:r w:rsidRPr="0055581F">
              <w:rPr>
                <w:sz w:val="20"/>
                <w:szCs w:val="24"/>
              </w:rPr>
              <w:t>)</w:t>
            </w:r>
          </w:p>
          <w:p w14:paraId="4B1C92F4" w14:textId="64AA9E1D" w:rsidR="00295AF7" w:rsidRPr="0055581F" w:rsidRDefault="00295AF7" w:rsidP="009D56F8">
            <w:pPr>
              <w:rPr>
                <w:sz w:val="22"/>
                <w:szCs w:val="24"/>
              </w:rPr>
            </w:pPr>
            <w:r w:rsidRPr="0055581F">
              <w:rPr>
                <w:sz w:val="22"/>
                <w:szCs w:val="24"/>
              </w:rPr>
              <w:t xml:space="preserve">For all lifestage customer segments, the top 5 brands appear to be the same. The top to brands per segment </w:t>
            </w:r>
            <w:proofErr w:type="gramStart"/>
            <w:r w:rsidR="0086442E" w:rsidRPr="0055581F">
              <w:rPr>
                <w:sz w:val="22"/>
                <w:szCs w:val="24"/>
              </w:rPr>
              <w:t>are</w:t>
            </w:r>
            <w:proofErr w:type="gramEnd"/>
            <w:r w:rsidRPr="0055581F">
              <w:rPr>
                <w:sz w:val="22"/>
                <w:szCs w:val="24"/>
              </w:rPr>
              <w:t xml:space="preserve"> Kettle and Smiths, followed by either Doritos or Pringles.</w:t>
            </w:r>
          </w:p>
          <w:p w14:paraId="448269DB" w14:textId="461060A6" w:rsidR="00A244FE" w:rsidRDefault="00A244FE" w:rsidP="009D56F8"/>
          <w:p w14:paraId="2853833A" w14:textId="1C7353EC" w:rsidR="00295AF7" w:rsidRDefault="00A244FE" w:rsidP="009D56F8">
            <w:r w:rsidRPr="00A244FE">
              <w:drawing>
                <wp:anchor distT="0" distB="0" distL="114300" distR="114300" simplePos="0" relativeHeight="251673600" behindDoc="0" locked="0" layoutInCell="1" allowOverlap="1" wp14:anchorId="556470BD" wp14:editId="09E67320">
                  <wp:simplePos x="0" y="0"/>
                  <wp:positionH relativeFrom="column">
                    <wp:posOffset>4337050</wp:posOffset>
                  </wp:positionH>
                  <wp:positionV relativeFrom="paragraph">
                    <wp:posOffset>167640</wp:posOffset>
                  </wp:positionV>
                  <wp:extent cx="1710055" cy="2267585"/>
                  <wp:effectExtent l="0" t="0" r="444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10055" cy="2267585"/>
                          </a:xfrm>
                          <a:prstGeom prst="rect">
                            <a:avLst/>
                          </a:prstGeom>
                        </pic:spPr>
                      </pic:pic>
                    </a:graphicData>
                  </a:graphic>
                  <wp14:sizeRelH relativeFrom="page">
                    <wp14:pctWidth>0</wp14:pctWidth>
                  </wp14:sizeRelH>
                  <wp14:sizeRelV relativeFrom="page">
                    <wp14:pctHeight>0</wp14:pctHeight>
                  </wp14:sizeRelV>
                </wp:anchor>
              </w:drawing>
            </w:r>
            <w:r w:rsidRPr="00A244FE">
              <w:drawing>
                <wp:anchor distT="0" distB="0" distL="114300" distR="114300" simplePos="0" relativeHeight="251674624" behindDoc="0" locked="0" layoutInCell="1" allowOverlap="1" wp14:anchorId="20A28155" wp14:editId="0B0B5E34">
                  <wp:simplePos x="0" y="0"/>
                  <wp:positionH relativeFrom="column">
                    <wp:posOffset>1109023</wp:posOffset>
                  </wp:positionH>
                  <wp:positionV relativeFrom="paragraph">
                    <wp:posOffset>82550</wp:posOffset>
                  </wp:positionV>
                  <wp:extent cx="3221466" cy="2593026"/>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21466" cy="2593026"/>
                          </a:xfrm>
                          <a:prstGeom prst="rect">
                            <a:avLst/>
                          </a:prstGeom>
                        </pic:spPr>
                      </pic:pic>
                    </a:graphicData>
                  </a:graphic>
                  <wp14:sizeRelH relativeFrom="page">
                    <wp14:pctWidth>0</wp14:pctWidth>
                  </wp14:sizeRelH>
                  <wp14:sizeRelV relativeFrom="page">
                    <wp14:pctHeight>0</wp14:pctHeight>
                  </wp14:sizeRelV>
                </wp:anchor>
              </w:drawing>
            </w:r>
          </w:p>
          <w:p w14:paraId="3E9EBBEF" w14:textId="6A915CA8" w:rsidR="00295AF7" w:rsidRDefault="00295AF7" w:rsidP="009D56F8"/>
          <w:p w14:paraId="14B18114" w14:textId="2ADBE659" w:rsidR="00295AF7" w:rsidRDefault="00295AF7" w:rsidP="009D56F8"/>
          <w:p w14:paraId="51E97AE8" w14:textId="325BCFBC" w:rsidR="00295AF7" w:rsidRDefault="00295AF7" w:rsidP="009D56F8"/>
          <w:p w14:paraId="42BEA0BA" w14:textId="5C6BB346" w:rsidR="00295AF7" w:rsidRDefault="00295AF7" w:rsidP="009D56F8"/>
          <w:p w14:paraId="07322DF1" w14:textId="10884960" w:rsidR="00295AF7" w:rsidRDefault="00295AF7" w:rsidP="009D56F8"/>
          <w:p w14:paraId="00BB9138" w14:textId="158CEE74" w:rsidR="00295AF7" w:rsidRDefault="00295AF7" w:rsidP="009D56F8"/>
          <w:p w14:paraId="4CD9DD42" w14:textId="49AC3D3F" w:rsidR="00295AF7" w:rsidRDefault="00295AF7" w:rsidP="009D56F8"/>
          <w:p w14:paraId="66551ED8" w14:textId="3C2D47B9" w:rsidR="00295AF7" w:rsidRDefault="00295AF7" w:rsidP="009D56F8"/>
          <w:p w14:paraId="452F1315" w14:textId="3B812850" w:rsidR="00295AF7" w:rsidRDefault="00295AF7" w:rsidP="009D56F8"/>
          <w:p w14:paraId="119FA5EE" w14:textId="59E8B8B3" w:rsidR="00295AF7" w:rsidRDefault="00295AF7" w:rsidP="009D56F8"/>
          <w:p w14:paraId="5990BBFA" w14:textId="1632A99C" w:rsidR="00A244FE" w:rsidRDefault="00A244FE" w:rsidP="009D56F8"/>
          <w:p w14:paraId="274F58F0" w14:textId="52EACFCA" w:rsidR="00A244FE" w:rsidRDefault="00A244FE" w:rsidP="009D56F8"/>
          <w:p w14:paraId="50BE29A0" w14:textId="0C138049" w:rsidR="00A244FE" w:rsidRDefault="00A244FE" w:rsidP="009D56F8"/>
          <w:p w14:paraId="4ED99484" w14:textId="7401D958" w:rsidR="00A244FE" w:rsidRDefault="00A244FE" w:rsidP="009D56F8"/>
          <w:p w14:paraId="446C9546" w14:textId="7C8FA77F" w:rsidR="00A244FE" w:rsidRDefault="00A244FE" w:rsidP="009D56F8">
            <w:r w:rsidRPr="00A244FE">
              <w:drawing>
                <wp:anchor distT="0" distB="0" distL="114300" distR="114300" simplePos="0" relativeHeight="251675648" behindDoc="0" locked="0" layoutInCell="1" allowOverlap="1" wp14:anchorId="11F3AC39" wp14:editId="2C71D1CD">
                  <wp:simplePos x="0" y="0"/>
                  <wp:positionH relativeFrom="column">
                    <wp:posOffset>1109980</wp:posOffset>
                  </wp:positionH>
                  <wp:positionV relativeFrom="paragraph">
                    <wp:posOffset>135255</wp:posOffset>
                  </wp:positionV>
                  <wp:extent cx="3160533" cy="2566531"/>
                  <wp:effectExtent l="0" t="0" r="1905"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60533" cy="2566531"/>
                          </a:xfrm>
                          <a:prstGeom prst="rect">
                            <a:avLst/>
                          </a:prstGeom>
                        </pic:spPr>
                      </pic:pic>
                    </a:graphicData>
                  </a:graphic>
                  <wp14:sizeRelH relativeFrom="page">
                    <wp14:pctWidth>0</wp14:pctWidth>
                  </wp14:sizeRelH>
                  <wp14:sizeRelV relativeFrom="page">
                    <wp14:pctHeight>0</wp14:pctHeight>
                  </wp14:sizeRelV>
                </wp:anchor>
              </w:drawing>
            </w:r>
          </w:p>
          <w:p w14:paraId="75E935D1" w14:textId="2E19BCEE" w:rsidR="00A244FE" w:rsidRDefault="00A244FE" w:rsidP="009D56F8">
            <w:r w:rsidRPr="00A244FE">
              <w:drawing>
                <wp:anchor distT="0" distB="0" distL="114300" distR="114300" simplePos="0" relativeHeight="251676672" behindDoc="0" locked="0" layoutInCell="1" allowOverlap="1" wp14:anchorId="39DCFBAE" wp14:editId="2DCEF2DB">
                  <wp:simplePos x="0" y="0"/>
                  <wp:positionH relativeFrom="column">
                    <wp:posOffset>4340431</wp:posOffset>
                  </wp:positionH>
                  <wp:positionV relativeFrom="paragraph">
                    <wp:posOffset>79853</wp:posOffset>
                  </wp:positionV>
                  <wp:extent cx="984885" cy="2221230"/>
                  <wp:effectExtent l="0" t="0" r="5715"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84885" cy="2221230"/>
                          </a:xfrm>
                          <a:prstGeom prst="rect">
                            <a:avLst/>
                          </a:prstGeom>
                        </pic:spPr>
                      </pic:pic>
                    </a:graphicData>
                  </a:graphic>
                  <wp14:sizeRelH relativeFrom="page">
                    <wp14:pctWidth>0</wp14:pctWidth>
                  </wp14:sizeRelH>
                  <wp14:sizeRelV relativeFrom="page">
                    <wp14:pctHeight>0</wp14:pctHeight>
                  </wp14:sizeRelV>
                </wp:anchor>
              </w:drawing>
            </w:r>
          </w:p>
          <w:p w14:paraId="56B06C0C" w14:textId="2D78B3CF" w:rsidR="00A244FE" w:rsidRDefault="00A244FE" w:rsidP="009D56F8"/>
          <w:p w14:paraId="000F32EB" w14:textId="78F1B132" w:rsidR="00A244FE" w:rsidRDefault="00A244FE" w:rsidP="009D56F8"/>
          <w:p w14:paraId="2B90EA57" w14:textId="351C073F" w:rsidR="00A244FE" w:rsidRDefault="00A244FE" w:rsidP="009D56F8"/>
          <w:p w14:paraId="12457DA6" w14:textId="0EF21429" w:rsidR="00A244FE" w:rsidRDefault="00A244FE" w:rsidP="009D56F8"/>
          <w:p w14:paraId="77FC2DFA" w14:textId="207CBBCB" w:rsidR="00A244FE" w:rsidRDefault="00A244FE" w:rsidP="009D56F8"/>
          <w:p w14:paraId="6C3D2AD8" w14:textId="01A180FB" w:rsidR="00A244FE" w:rsidRDefault="00A244FE" w:rsidP="009D56F8"/>
          <w:p w14:paraId="2BDDCEDD" w14:textId="7755B82B" w:rsidR="00A244FE" w:rsidRDefault="00A244FE" w:rsidP="009D56F8"/>
          <w:p w14:paraId="2E8744B1" w14:textId="16630E4C" w:rsidR="00A244FE" w:rsidRDefault="00A244FE" w:rsidP="009D56F8"/>
          <w:p w14:paraId="712844D6" w14:textId="30E5ADAB" w:rsidR="00A244FE" w:rsidRDefault="00A244FE" w:rsidP="009D56F8"/>
          <w:p w14:paraId="7644508F" w14:textId="35D37D2E" w:rsidR="00A244FE" w:rsidRDefault="00A244FE" w:rsidP="009D56F8"/>
          <w:p w14:paraId="0D7611AD" w14:textId="0590C3A9" w:rsidR="00A244FE" w:rsidRDefault="00A244FE" w:rsidP="009D56F8"/>
          <w:p w14:paraId="1DAEEB82" w14:textId="5A8DAE25" w:rsidR="00A244FE" w:rsidRDefault="00A244FE" w:rsidP="009D56F8"/>
          <w:p w14:paraId="085EAC11" w14:textId="32FBCDDC" w:rsidR="00A244FE" w:rsidRDefault="00A244FE" w:rsidP="009D56F8"/>
          <w:p w14:paraId="011547EB" w14:textId="2874B16E" w:rsidR="00A244FE" w:rsidRDefault="00A244FE" w:rsidP="009D56F8"/>
          <w:p w14:paraId="1FC77F23" w14:textId="51E6E016" w:rsidR="00A244FE" w:rsidRDefault="00A244FE" w:rsidP="009D56F8"/>
          <w:p w14:paraId="1B841107" w14:textId="50F3AF61" w:rsidR="00A244FE" w:rsidRDefault="00A244FE" w:rsidP="009D56F8">
            <w:r w:rsidRPr="00A244FE">
              <w:drawing>
                <wp:anchor distT="0" distB="0" distL="114300" distR="114300" simplePos="0" relativeHeight="251678720" behindDoc="0" locked="0" layoutInCell="1" allowOverlap="1" wp14:anchorId="7EA39D1C" wp14:editId="0E64419F">
                  <wp:simplePos x="0" y="0"/>
                  <wp:positionH relativeFrom="column">
                    <wp:posOffset>4292929</wp:posOffset>
                  </wp:positionH>
                  <wp:positionV relativeFrom="paragraph">
                    <wp:posOffset>109146</wp:posOffset>
                  </wp:positionV>
                  <wp:extent cx="1020829" cy="2386940"/>
                  <wp:effectExtent l="0" t="0" r="825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26949" cy="2401251"/>
                          </a:xfrm>
                          <a:prstGeom prst="rect">
                            <a:avLst/>
                          </a:prstGeom>
                        </pic:spPr>
                      </pic:pic>
                    </a:graphicData>
                  </a:graphic>
                  <wp14:sizeRelH relativeFrom="page">
                    <wp14:pctWidth>0</wp14:pctWidth>
                  </wp14:sizeRelH>
                  <wp14:sizeRelV relativeFrom="page">
                    <wp14:pctHeight>0</wp14:pctHeight>
                  </wp14:sizeRelV>
                </wp:anchor>
              </w:drawing>
            </w:r>
            <w:r w:rsidRPr="00A244FE">
              <w:drawing>
                <wp:anchor distT="0" distB="0" distL="114300" distR="114300" simplePos="0" relativeHeight="251677696" behindDoc="0" locked="0" layoutInCell="1" allowOverlap="1" wp14:anchorId="40551137" wp14:editId="3507D591">
                  <wp:simplePos x="0" y="0"/>
                  <wp:positionH relativeFrom="column">
                    <wp:posOffset>895985</wp:posOffset>
                  </wp:positionH>
                  <wp:positionV relativeFrom="paragraph">
                    <wp:posOffset>113212</wp:posOffset>
                  </wp:positionV>
                  <wp:extent cx="3296515" cy="267253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96515" cy="2672532"/>
                          </a:xfrm>
                          <a:prstGeom prst="rect">
                            <a:avLst/>
                          </a:prstGeom>
                        </pic:spPr>
                      </pic:pic>
                    </a:graphicData>
                  </a:graphic>
                  <wp14:sizeRelH relativeFrom="page">
                    <wp14:pctWidth>0</wp14:pctWidth>
                  </wp14:sizeRelH>
                  <wp14:sizeRelV relativeFrom="page">
                    <wp14:pctHeight>0</wp14:pctHeight>
                  </wp14:sizeRelV>
                </wp:anchor>
              </w:drawing>
            </w:r>
          </w:p>
          <w:p w14:paraId="4423C67B" w14:textId="3D15DC2E" w:rsidR="00A244FE" w:rsidRDefault="00A244FE" w:rsidP="009D56F8"/>
          <w:p w14:paraId="3B7B7AFC" w14:textId="18C3455B" w:rsidR="00A244FE" w:rsidRDefault="00A244FE" w:rsidP="009D56F8"/>
          <w:p w14:paraId="619828BB" w14:textId="618D50B9" w:rsidR="00A244FE" w:rsidRDefault="00A244FE" w:rsidP="009D56F8"/>
          <w:p w14:paraId="1E0FD984" w14:textId="5A13A06E" w:rsidR="00A244FE" w:rsidRDefault="00A244FE" w:rsidP="009D56F8"/>
          <w:p w14:paraId="7E05EFCB" w14:textId="3F964834" w:rsidR="00A244FE" w:rsidRDefault="00A244FE" w:rsidP="009D56F8"/>
          <w:p w14:paraId="0E0C4373" w14:textId="0C7001A3" w:rsidR="00A244FE" w:rsidRDefault="00A244FE" w:rsidP="009D56F8"/>
          <w:p w14:paraId="777129D4" w14:textId="69C97FE7" w:rsidR="00A244FE" w:rsidRDefault="00A244FE" w:rsidP="009D56F8"/>
          <w:p w14:paraId="064DFF35" w14:textId="35F94C79" w:rsidR="00A244FE" w:rsidRDefault="00A244FE" w:rsidP="009D56F8"/>
          <w:p w14:paraId="48D76141" w14:textId="1DA713FA" w:rsidR="00A244FE" w:rsidRDefault="00A244FE" w:rsidP="009D56F8"/>
          <w:p w14:paraId="620A5A11" w14:textId="1EFE9CF8" w:rsidR="00A244FE" w:rsidRDefault="00A244FE" w:rsidP="009D56F8"/>
          <w:p w14:paraId="7EFA1080" w14:textId="540BC097" w:rsidR="00A244FE" w:rsidRDefault="00A244FE" w:rsidP="009D56F8"/>
          <w:p w14:paraId="7A0FF0F3" w14:textId="6EE5C2AA" w:rsidR="00A244FE" w:rsidRDefault="00A244FE" w:rsidP="009D56F8"/>
          <w:p w14:paraId="7A2F2D1F" w14:textId="208F93FC" w:rsidR="00A244FE" w:rsidRDefault="00A244FE" w:rsidP="009D56F8"/>
          <w:p w14:paraId="66937E2D" w14:textId="79544940" w:rsidR="00A244FE" w:rsidRDefault="00A244FE" w:rsidP="009D56F8"/>
          <w:p w14:paraId="4F55E6E5" w14:textId="65F4424F" w:rsidR="00A244FE" w:rsidRDefault="00A244FE" w:rsidP="009D56F8"/>
          <w:p w14:paraId="4AC0FA5B" w14:textId="00AC79E1" w:rsidR="00A244FE" w:rsidRDefault="0086442E" w:rsidP="009D56F8">
            <w:r w:rsidRPr="00A244FE">
              <w:drawing>
                <wp:anchor distT="0" distB="0" distL="114300" distR="114300" simplePos="0" relativeHeight="251680768" behindDoc="0" locked="0" layoutInCell="1" allowOverlap="1" wp14:anchorId="2F00850C" wp14:editId="27D1ED02">
                  <wp:simplePos x="0" y="0"/>
                  <wp:positionH relativeFrom="column">
                    <wp:posOffset>4199255</wp:posOffset>
                  </wp:positionH>
                  <wp:positionV relativeFrom="paragraph">
                    <wp:posOffset>68802</wp:posOffset>
                  </wp:positionV>
                  <wp:extent cx="1115448" cy="2457105"/>
                  <wp:effectExtent l="0" t="0" r="889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115448" cy="2457105"/>
                          </a:xfrm>
                          <a:prstGeom prst="rect">
                            <a:avLst/>
                          </a:prstGeom>
                        </pic:spPr>
                      </pic:pic>
                    </a:graphicData>
                  </a:graphic>
                  <wp14:sizeRelH relativeFrom="page">
                    <wp14:pctWidth>0</wp14:pctWidth>
                  </wp14:sizeRelH>
                  <wp14:sizeRelV relativeFrom="page">
                    <wp14:pctHeight>0</wp14:pctHeight>
                  </wp14:sizeRelV>
                </wp:anchor>
              </w:drawing>
            </w:r>
            <w:r w:rsidRPr="00A244FE">
              <w:drawing>
                <wp:anchor distT="0" distB="0" distL="114300" distR="114300" simplePos="0" relativeHeight="251679744" behindDoc="0" locked="0" layoutInCell="1" allowOverlap="1" wp14:anchorId="11D8306E" wp14:editId="185C3945">
                  <wp:simplePos x="0" y="0"/>
                  <wp:positionH relativeFrom="column">
                    <wp:posOffset>894878</wp:posOffset>
                  </wp:positionH>
                  <wp:positionV relativeFrom="paragraph">
                    <wp:posOffset>69850</wp:posOffset>
                  </wp:positionV>
                  <wp:extent cx="3292021" cy="2634780"/>
                  <wp:effectExtent l="0" t="0" r="381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92021" cy="2634780"/>
                          </a:xfrm>
                          <a:prstGeom prst="rect">
                            <a:avLst/>
                          </a:prstGeom>
                        </pic:spPr>
                      </pic:pic>
                    </a:graphicData>
                  </a:graphic>
                  <wp14:sizeRelH relativeFrom="page">
                    <wp14:pctWidth>0</wp14:pctWidth>
                  </wp14:sizeRelH>
                  <wp14:sizeRelV relativeFrom="page">
                    <wp14:pctHeight>0</wp14:pctHeight>
                  </wp14:sizeRelV>
                </wp:anchor>
              </w:drawing>
            </w:r>
          </w:p>
          <w:p w14:paraId="1030378B" w14:textId="70CE09C7" w:rsidR="00A244FE" w:rsidRDefault="00A244FE" w:rsidP="009D56F8"/>
          <w:p w14:paraId="48EE8FF9" w14:textId="7C0FF34E" w:rsidR="00A244FE" w:rsidRDefault="00A244FE" w:rsidP="009D56F8"/>
          <w:p w14:paraId="01CDC587" w14:textId="06200704" w:rsidR="00A244FE" w:rsidRDefault="00A244FE" w:rsidP="009D56F8"/>
          <w:p w14:paraId="2971B9BB" w14:textId="16A9E35D" w:rsidR="00A244FE" w:rsidRDefault="00A244FE" w:rsidP="009D56F8"/>
          <w:p w14:paraId="0D2E4D72" w14:textId="5DAC22CB" w:rsidR="00A244FE" w:rsidRDefault="00A244FE" w:rsidP="009D56F8"/>
          <w:p w14:paraId="5E371EBA" w14:textId="2544D9A8" w:rsidR="00A244FE" w:rsidRDefault="00A244FE" w:rsidP="009D56F8"/>
          <w:p w14:paraId="151CFF07" w14:textId="37392D4A" w:rsidR="00A244FE" w:rsidRDefault="00A244FE" w:rsidP="009D56F8"/>
          <w:p w14:paraId="3A33FEB7" w14:textId="123766AA" w:rsidR="00A244FE" w:rsidRDefault="00A244FE" w:rsidP="009D56F8"/>
          <w:p w14:paraId="0C234432" w14:textId="44356FF3" w:rsidR="00A244FE" w:rsidRDefault="00A244FE" w:rsidP="009D56F8"/>
          <w:p w14:paraId="3D8E9749" w14:textId="5E1E168E" w:rsidR="00A244FE" w:rsidRDefault="00A244FE" w:rsidP="009D56F8"/>
          <w:p w14:paraId="5C1F1A6E" w14:textId="28CAF271" w:rsidR="00A244FE" w:rsidRDefault="00A244FE" w:rsidP="009D56F8"/>
          <w:p w14:paraId="03BACADC" w14:textId="426D448B" w:rsidR="00A244FE" w:rsidRDefault="00A244FE" w:rsidP="009D56F8"/>
          <w:p w14:paraId="4C13BCE9" w14:textId="1CA4336B" w:rsidR="00A244FE" w:rsidRDefault="00A244FE" w:rsidP="009D56F8"/>
          <w:p w14:paraId="21A5F033" w14:textId="132BC33A" w:rsidR="00A244FE" w:rsidRDefault="00A244FE" w:rsidP="009D56F8"/>
          <w:p w14:paraId="793E2D66" w14:textId="531FA842" w:rsidR="00295AF7" w:rsidRDefault="00295AF7" w:rsidP="009D56F8"/>
          <w:p w14:paraId="504991A9" w14:textId="6F86339E" w:rsidR="00295AF7" w:rsidRDefault="0086442E" w:rsidP="009D56F8">
            <w:r w:rsidRPr="0086442E">
              <w:drawing>
                <wp:anchor distT="0" distB="0" distL="114300" distR="114300" simplePos="0" relativeHeight="251682816" behindDoc="0" locked="0" layoutInCell="1" allowOverlap="1" wp14:anchorId="5B8DA91D" wp14:editId="78FFFF43">
                  <wp:simplePos x="0" y="0"/>
                  <wp:positionH relativeFrom="column">
                    <wp:posOffset>4210492</wp:posOffset>
                  </wp:positionH>
                  <wp:positionV relativeFrom="paragraph">
                    <wp:posOffset>78445</wp:posOffset>
                  </wp:positionV>
                  <wp:extent cx="1120631" cy="2424223"/>
                  <wp:effectExtent l="0" t="0" r="381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28501" cy="2441249"/>
                          </a:xfrm>
                          <a:prstGeom prst="rect">
                            <a:avLst/>
                          </a:prstGeom>
                        </pic:spPr>
                      </pic:pic>
                    </a:graphicData>
                  </a:graphic>
                  <wp14:sizeRelH relativeFrom="page">
                    <wp14:pctWidth>0</wp14:pctWidth>
                  </wp14:sizeRelH>
                  <wp14:sizeRelV relativeFrom="page">
                    <wp14:pctHeight>0</wp14:pctHeight>
                  </wp14:sizeRelV>
                </wp:anchor>
              </w:drawing>
            </w:r>
            <w:r w:rsidRPr="0086442E">
              <w:drawing>
                <wp:anchor distT="0" distB="0" distL="114300" distR="114300" simplePos="0" relativeHeight="251681792" behindDoc="0" locked="0" layoutInCell="1" allowOverlap="1" wp14:anchorId="5EFB04A3" wp14:editId="5DDAE8F0">
                  <wp:simplePos x="0" y="0"/>
                  <wp:positionH relativeFrom="column">
                    <wp:posOffset>892810</wp:posOffset>
                  </wp:positionH>
                  <wp:positionV relativeFrom="paragraph">
                    <wp:posOffset>78238</wp:posOffset>
                  </wp:positionV>
                  <wp:extent cx="3315920" cy="2642282"/>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5920" cy="2642282"/>
                          </a:xfrm>
                          <a:prstGeom prst="rect">
                            <a:avLst/>
                          </a:prstGeom>
                        </pic:spPr>
                      </pic:pic>
                    </a:graphicData>
                  </a:graphic>
                  <wp14:sizeRelH relativeFrom="page">
                    <wp14:pctWidth>0</wp14:pctWidth>
                  </wp14:sizeRelH>
                  <wp14:sizeRelV relativeFrom="page">
                    <wp14:pctHeight>0</wp14:pctHeight>
                  </wp14:sizeRelV>
                </wp:anchor>
              </w:drawing>
            </w:r>
          </w:p>
          <w:p w14:paraId="141A9BE7" w14:textId="76CCB96B" w:rsidR="00A244FE" w:rsidRDefault="00A244FE" w:rsidP="009D56F8"/>
          <w:p w14:paraId="09E69F5B" w14:textId="5A45F453" w:rsidR="00A244FE" w:rsidRDefault="00A244FE" w:rsidP="009D56F8"/>
          <w:p w14:paraId="09D20D14" w14:textId="5476E042" w:rsidR="00A244FE" w:rsidRDefault="00A244FE" w:rsidP="009D56F8"/>
          <w:p w14:paraId="42609797" w14:textId="0EA453C0" w:rsidR="00A244FE" w:rsidRDefault="00A244FE" w:rsidP="009D56F8"/>
          <w:p w14:paraId="512DA2B3" w14:textId="5EC77E79" w:rsidR="00A244FE" w:rsidRDefault="00A244FE" w:rsidP="009D56F8"/>
          <w:p w14:paraId="264BD2CF" w14:textId="45E3036D" w:rsidR="00A244FE" w:rsidRDefault="00A244FE" w:rsidP="009D56F8"/>
          <w:p w14:paraId="3107373A" w14:textId="7CDE829C" w:rsidR="00A244FE" w:rsidRDefault="00A244FE" w:rsidP="009D56F8"/>
          <w:p w14:paraId="7F459301" w14:textId="2B2582C7" w:rsidR="00A244FE" w:rsidRDefault="00A244FE" w:rsidP="009D56F8"/>
          <w:p w14:paraId="5916D80B" w14:textId="5C6B1056" w:rsidR="00A244FE" w:rsidRDefault="00A244FE" w:rsidP="009D56F8"/>
          <w:p w14:paraId="125E9421" w14:textId="51656425" w:rsidR="00A244FE" w:rsidRDefault="00A244FE" w:rsidP="009D56F8"/>
          <w:p w14:paraId="39BFB516" w14:textId="0A92D813" w:rsidR="00A244FE" w:rsidRDefault="00A244FE" w:rsidP="009D56F8"/>
          <w:p w14:paraId="3E780487" w14:textId="1D528EA7" w:rsidR="00A244FE" w:rsidRDefault="00A244FE" w:rsidP="009D56F8"/>
          <w:p w14:paraId="03376DD2" w14:textId="007CB9E8" w:rsidR="00A244FE" w:rsidRDefault="00A244FE" w:rsidP="009D56F8"/>
          <w:p w14:paraId="4BF497A1" w14:textId="0169DB9F" w:rsidR="00A244FE" w:rsidRDefault="00A244FE" w:rsidP="009D56F8"/>
          <w:p w14:paraId="551B04DA" w14:textId="089611D7" w:rsidR="00A244FE" w:rsidRDefault="00A244FE" w:rsidP="009D56F8"/>
          <w:p w14:paraId="0037209A" w14:textId="5DEA6FF6" w:rsidR="00A244FE" w:rsidRDefault="00A244FE" w:rsidP="009D56F8"/>
          <w:p w14:paraId="05D61D2B" w14:textId="0229B299" w:rsidR="00A244FE" w:rsidRDefault="00A244FE" w:rsidP="009D56F8"/>
          <w:p w14:paraId="14B53EFF" w14:textId="7FD5FE28" w:rsidR="00A244FE" w:rsidRDefault="00A244FE" w:rsidP="009D56F8"/>
          <w:p w14:paraId="617F0D41" w14:textId="271AA090" w:rsidR="00A244FE" w:rsidRPr="009D56F8" w:rsidRDefault="00A244FE" w:rsidP="009D56F8"/>
          <w:p w14:paraId="1D671474" w14:textId="2C20A69D" w:rsidR="00D55DB7" w:rsidRDefault="00D55DB7" w:rsidP="00391728">
            <w:pPr>
              <w:pStyle w:val="Heading2"/>
              <w:rPr>
                <w:sz w:val="22"/>
                <w:szCs w:val="28"/>
              </w:rPr>
            </w:pPr>
          </w:p>
          <w:p w14:paraId="0C693FF5" w14:textId="438E884F" w:rsidR="00D55DB7" w:rsidRDefault="00D55DB7" w:rsidP="00391728">
            <w:pPr>
              <w:pStyle w:val="Heading2"/>
              <w:rPr>
                <w:sz w:val="22"/>
                <w:szCs w:val="28"/>
              </w:rPr>
            </w:pPr>
            <w:r w:rsidRPr="00D55DB7">
              <w:rPr>
                <w:sz w:val="22"/>
                <w:szCs w:val="28"/>
              </w:rPr>
              <w:drawing>
                <wp:anchor distT="0" distB="0" distL="114300" distR="114300" simplePos="0" relativeHeight="251684864" behindDoc="0" locked="0" layoutInCell="1" allowOverlap="1" wp14:anchorId="6BF17229" wp14:editId="0AD759D4">
                  <wp:simplePos x="0" y="0"/>
                  <wp:positionH relativeFrom="column">
                    <wp:posOffset>4284685</wp:posOffset>
                  </wp:positionH>
                  <wp:positionV relativeFrom="paragraph">
                    <wp:posOffset>40640</wp:posOffset>
                  </wp:positionV>
                  <wp:extent cx="1321317" cy="2791391"/>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21317" cy="2791391"/>
                          </a:xfrm>
                          <a:prstGeom prst="rect">
                            <a:avLst/>
                          </a:prstGeom>
                        </pic:spPr>
                      </pic:pic>
                    </a:graphicData>
                  </a:graphic>
                  <wp14:sizeRelH relativeFrom="page">
                    <wp14:pctWidth>0</wp14:pctWidth>
                  </wp14:sizeRelH>
                  <wp14:sizeRelV relativeFrom="page">
                    <wp14:pctHeight>0</wp14:pctHeight>
                  </wp14:sizeRelV>
                </wp:anchor>
              </w:drawing>
            </w:r>
            <w:r w:rsidRPr="00D55DB7">
              <w:rPr>
                <w:sz w:val="22"/>
                <w:szCs w:val="28"/>
              </w:rPr>
              <w:drawing>
                <wp:anchor distT="0" distB="0" distL="114300" distR="114300" simplePos="0" relativeHeight="251683840" behindDoc="0" locked="0" layoutInCell="1" allowOverlap="1" wp14:anchorId="7C39AAB8" wp14:editId="7B297230">
                  <wp:simplePos x="0" y="0"/>
                  <wp:positionH relativeFrom="column">
                    <wp:posOffset>499199</wp:posOffset>
                  </wp:positionH>
                  <wp:positionV relativeFrom="paragraph">
                    <wp:posOffset>80010</wp:posOffset>
                  </wp:positionV>
                  <wp:extent cx="3731396" cy="2987749"/>
                  <wp:effectExtent l="0" t="0" r="2540" b="31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31396" cy="2987749"/>
                          </a:xfrm>
                          <a:prstGeom prst="rect">
                            <a:avLst/>
                          </a:prstGeom>
                        </pic:spPr>
                      </pic:pic>
                    </a:graphicData>
                  </a:graphic>
                  <wp14:sizeRelH relativeFrom="page">
                    <wp14:pctWidth>0</wp14:pctWidth>
                  </wp14:sizeRelH>
                  <wp14:sizeRelV relativeFrom="page">
                    <wp14:pctHeight>0</wp14:pctHeight>
                  </wp14:sizeRelV>
                </wp:anchor>
              </w:drawing>
            </w:r>
          </w:p>
          <w:p w14:paraId="4336AD67" w14:textId="11428688" w:rsidR="00D55DB7" w:rsidRDefault="00D55DB7" w:rsidP="00391728">
            <w:pPr>
              <w:pStyle w:val="Heading2"/>
              <w:rPr>
                <w:sz w:val="22"/>
                <w:szCs w:val="28"/>
              </w:rPr>
            </w:pPr>
          </w:p>
          <w:p w14:paraId="5BC64793" w14:textId="27683603" w:rsidR="00D55DB7" w:rsidRDefault="00D55DB7" w:rsidP="00391728">
            <w:pPr>
              <w:pStyle w:val="Heading2"/>
              <w:rPr>
                <w:sz w:val="22"/>
                <w:szCs w:val="28"/>
              </w:rPr>
            </w:pPr>
          </w:p>
          <w:p w14:paraId="0D748161" w14:textId="7AACBB05" w:rsidR="00D55DB7" w:rsidRDefault="00D55DB7" w:rsidP="00391728">
            <w:pPr>
              <w:pStyle w:val="Heading2"/>
              <w:rPr>
                <w:sz w:val="22"/>
                <w:szCs w:val="28"/>
              </w:rPr>
            </w:pPr>
          </w:p>
          <w:p w14:paraId="5534CA6A" w14:textId="769D7B77" w:rsidR="00D55DB7" w:rsidRDefault="00D55DB7" w:rsidP="00391728">
            <w:pPr>
              <w:pStyle w:val="Heading2"/>
              <w:rPr>
                <w:sz w:val="22"/>
                <w:szCs w:val="28"/>
              </w:rPr>
            </w:pPr>
          </w:p>
          <w:p w14:paraId="4EE4640C" w14:textId="62047C53" w:rsidR="00D55DB7" w:rsidRDefault="00D55DB7" w:rsidP="00391728">
            <w:pPr>
              <w:pStyle w:val="Heading2"/>
              <w:rPr>
                <w:sz w:val="22"/>
                <w:szCs w:val="28"/>
              </w:rPr>
            </w:pPr>
          </w:p>
          <w:p w14:paraId="45907AF4" w14:textId="2ECDAED7" w:rsidR="00D55DB7" w:rsidRDefault="00D55DB7" w:rsidP="00391728">
            <w:pPr>
              <w:pStyle w:val="Heading2"/>
              <w:rPr>
                <w:sz w:val="22"/>
                <w:szCs w:val="28"/>
              </w:rPr>
            </w:pPr>
          </w:p>
          <w:p w14:paraId="1DCF8933" w14:textId="77777777" w:rsidR="00D55DB7" w:rsidRDefault="00D55DB7" w:rsidP="00391728">
            <w:pPr>
              <w:pStyle w:val="Heading2"/>
              <w:rPr>
                <w:sz w:val="22"/>
                <w:szCs w:val="28"/>
              </w:rPr>
            </w:pPr>
          </w:p>
          <w:p w14:paraId="4D4524C9" w14:textId="77777777" w:rsidR="00D55DB7" w:rsidRDefault="00D55DB7" w:rsidP="00391728">
            <w:pPr>
              <w:pStyle w:val="Heading2"/>
              <w:rPr>
                <w:sz w:val="22"/>
                <w:szCs w:val="28"/>
              </w:rPr>
            </w:pPr>
          </w:p>
          <w:p w14:paraId="6E0F7EBD" w14:textId="77777777" w:rsidR="00D55DB7" w:rsidRDefault="00D55DB7" w:rsidP="00391728">
            <w:pPr>
              <w:pStyle w:val="Heading2"/>
              <w:rPr>
                <w:sz w:val="22"/>
                <w:szCs w:val="28"/>
              </w:rPr>
            </w:pPr>
          </w:p>
          <w:p w14:paraId="7381D696" w14:textId="77777777" w:rsidR="00D55DB7" w:rsidRDefault="00D55DB7" w:rsidP="00391728">
            <w:pPr>
              <w:pStyle w:val="Heading2"/>
              <w:rPr>
                <w:sz w:val="22"/>
                <w:szCs w:val="28"/>
              </w:rPr>
            </w:pPr>
          </w:p>
          <w:p w14:paraId="702D00F5" w14:textId="77777777" w:rsidR="00D55DB7" w:rsidRDefault="00D55DB7" w:rsidP="00391728">
            <w:pPr>
              <w:pStyle w:val="Heading2"/>
              <w:rPr>
                <w:sz w:val="22"/>
                <w:szCs w:val="28"/>
              </w:rPr>
            </w:pPr>
          </w:p>
          <w:p w14:paraId="29F0DA96" w14:textId="77777777" w:rsidR="00D55DB7" w:rsidRDefault="00D55DB7" w:rsidP="00391728">
            <w:pPr>
              <w:pStyle w:val="Heading2"/>
              <w:rPr>
                <w:sz w:val="22"/>
                <w:szCs w:val="28"/>
              </w:rPr>
            </w:pPr>
          </w:p>
          <w:p w14:paraId="174C80E5" w14:textId="77777777" w:rsidR="00D55DB7" w:rsidRDefault="00D55DB7" w:rsidP="00391728">
            <w:pPr>
              <w:pStyle w:val="Heading2"/>
              <w:rPr>
                <w:sz w:val="22"/>
                <w:szCs w:val="28"/>
              </w:rPr>
            </w:pPr>
          </w:p>
          <w:p w14:paraId="3C633A49" w14:textId="77777777" w:rsidR="00D55DB7" w:rsidRDefault="00D55DB7" w:rsidP="00391728">
            <w:pPr>
              <w:pStyle w:val="Heading2"/>
              <w:rPr>
                <w:sz w:val="22"/>
                <w:szCs w:val="28"/>
              </w:rPr>
            </w:pPr>
          </w:p>
          <w:p w14:paraId="692E2CDB" w14:textId="77777777" w:rsidR="00D55DB7" w:rsidRDefault="00D55DB7" w:rsidP="00391728">
            <w:pPr>
              <w:pStyle w:val="Heading2"/>
              <w:rPr>
                <w:sz w:val="22"/>
                <w:szCs w:val="28"/>
              </w:rPr>
            </w:pPr>
          </w:p>
          <w:p w14:paraId="43DCEE30" w14:textId="77777777" w:rsidR="00D55DB7" w:rsidRDefault="00D55DB7" w:rsidP="00391728">
            <w:pPr>
              <w:pStyle w:val="Heading2"/>
              <w:rPr>
                <w:sz w:val="22"/>
                <w:szCs w:val="28"/>
              </w:rPr>
            </w:pPr>
          </w:p>
          <w:p w14:paraId="63B2357E" w14:textId="012F6327" w:rsidR="00D55DB7" w:rsidRDefault="00D55DB7" w:rsidP="00391728">
            <w:pPr>
              <w:pStyle w:val="Heading2"/>
              <w:rPr>
                <w:sz w:val="22"/>
                <w:szCs w:val="28"/>
              </w:rPr>
            </w:pPr>
          </w:p>
          <w:p w14:paraId="13CC6769" w14:textId="11FB7FCD" w:rsidR="00D55DB7" w:rsidRDefault="00D55DB7" w:rsidP="00391728">
            <w:pPr>
              <w:pStyle w:val="Heading2"/>
              <w:rPr>
                <w:sz w:val="22"/>
                <w:szCs w:val="28"/>
              </w:rPr>
            </w:pPr>
            <w:r w:rsidRPr="00D55DB7">
              <w:rPr>
                <w:sz w:val="22"/>
                <w:szCs w:val="28"/>
              </w:rPr>
              <w:drawing>
                <wp:anchor distT="0" distB="0" distL="114300" distR="114300" simplePos="0" relativeHeight="251686912" behindDoc="0" locked="0" layoutInCell="1" allowOverlap="1" wp14:anchorId="57B32623" wp14:editId="1C8C0562">
                  <wp:simplePos x="0" y="0"/>
                  <wp:positionH relativeFrom="column">
                    <wp:posOffset>4287062</wp:posOffset>
                  </wp:positionH>
                  <wp:positionV relativeFrom="paragraph">
                    <wp:posOffset>107315</wp:posOffset>
                  </wp:positionV>
                  <wp:extent cx="1243691" cy="2793925"/>
                  <wp:effectExtent l="0" t="0" r="0" b="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43691" cy="2793925"/>
                          </a:xfrm>
                          <a:prstGeom prst="rect">
                            <a:avLst/>
                          </a:prstGeom>
                        </pic:spPr>
                      </pic:pic>
                    </a:graphicData>
                  </a:graphic>
                  <wp14:sizeRelH relativeFrom="page">
                    <wp14:pctWidth>0</wp14:pctWidth>
                  </wp14:sizeRelH>
                  <wp14:sizeRelV relativeFrom="page">
                    <wp14:pctHeight>0</wp14:pctHeight>
                  </wp14:sizeRelV>
                </wp:anchor>
              </w:drawing>
            </w:r>
            <w:r w:rsidRPr="00D55DB7">
              <w:rPr>
                <w:sz w:val="22"/>
                <w:szCs w:val="28"/>
              </w:rPr>
              <w:drawing>
                <wp:anchor distT="0" distB="0" distL="114300" distR="114300" simplePos="0" relativeHeight="251685888" behindDoc="0" locked="0" layoutInCell="1" allowOverlap="1" wp14:anchorId="4A1598A3" wp14:editId="187776D3">
                  <wp:simplePos x="0" y="0"/>
                  <wp:positionH relativeFrom="column">
                    <wp:posOffset>474588</wp:posOffset>
                  </wp:positionH>
                  <wp:positionV relativeFrom="paragraph">
                    <wp:posOffset>107743</wp:posOffset>
                  </wp:positionV>
                  <wp:extent cx="3751204" cy="3040799"/>
                  <wp:effectExtent l="0" t="0" r="1905" b="76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60778" cy="3048560"/>
                          </a:xfrm>
                          <a:prstGeom prst="rect">
                            <a:avLst/>
                          </a:prstGeom>
                        </pic:spPr>
                      </pic:pic>
                    </a:graphicData>
                  </a:graphic>
                  <wp14:sizeRelH relativeFrom="page">
                    <wp14:pctWidth>0</wp14:pctWidth>
                  </wp14:sizeRelH>
                  <wp14:sizeRelV relativeFrom="page">
                    <wp14:pctHeight>0</wp14:pctHeight>
                  </wp14:sizeRelV>
                </wp:anchor>
              </w:drawing>
            </w:r>
          </w:p>
          <w:p w14:paraId="79E252C6" w14:textId="7B9D5737" w:rsidR="00D55DB7" w:rsidRDefault="00D55DB7" w:rsidP="00391728">
            <w:pPr>
              <w:pStyle w:val="Heading2"/>
              <w:rPr>
                <w:sz w:val="22"/>
                <w:szCs w:val="28"/>
              </w:rPr>
            </w:pPr>
          </w:p>
          <w:p w14:paraId="47090014" w14:textId="16BBCD0A" w:rsidR="00D55DB7" w:rsidRDefault="00D55DB7" w:rsidP="00391728">
            <w:pPr>
              <w:pStyle w:val="Heading2"/>
              <w:rPr>
                <w:sz w:val="22"/>
                <w:szCs w:val="28"/>
              </w:rPr>
            </w:pPr>
          </w:p>
          <w:p w14:paraId="380AD099" w14:textId="77777777" w:rsidR="00D55DB7" w:rsidRDefault="00D55DB7" w:rsidP="00391728">
            <w:pPr>
              <w:pStyle w:val="Heading2"/>
              <w:rPr>
                <w:sz w:val="22"/>
                <w:szCs w:val="28"/>
              </w:rPr>
            </w:pPr>
          </w:p>
          <w:p w14:paraId="71CDA640" w14:textId="77777777" w:rsidR="00D55DB7" w:rsidRDefault="00D55DB7" w:rsidP="00391728">
            <w:pPr>
              <w:pStyle w:val="Heading2"/>
              <w:rPr>
                <w:sz w:val="22"/>
                <w:szCs w:val="28"/>
              </w:rPr>
            </w:pPr>
          </w:p>
          <w:p w14:paraId="525B4090" w14:textId="77777777" w:rsidR="00D55DB7" w:rsidRDefault="00D55DB7" w:rsidP="00391728">
            <w:pPr>
              <w:pStyle w:val="Heading2"/>
              <w:rPr>
                <w:sz w:val="22"/>
                <w:szCs w:val="28"/>
              </w:rPr>
            </w:pPr>
          </w:p>
          <w:p w14:paraId="5BB9953C" w14:textId="77777777" w:rsidR="00D55DB7" w:rsidRDefault="00D55DB7" w:rsidP="00391728">
            <w:pPr>
              <w:pStyle w:val="Heading2"/>
              <w:rPr>
                <w:sz w:val="22"/>
                <w:szCs w:val="28"/>
              </w:rPr>
            </w:pPr>
          </w:p>
          <w:p w14:paraId="63BDCAFD" w14:textId="77777777" w:rsidR="00D55DB7" w:rsidRDefault="00D55DB7" w:rsidP="00391728">
            <w:pPr>
              <w:pStyle w:val="Heading2"/>
              <w:rPr>
                <w:sz w:val="22"/>
                <w:szCs w:val="28"/>
              </w:rPr>
            </w:pPr>
          </w:p>
          <w:p w14:paraId="2A53012E" w14:textId="77777777" w:rsidR="00D55DB7" w:rsidRDefault="00D55DB7" w:rsidP="00391728">
            <w:pPr>
              <w:pStyle w:val="Heading2"/>
              <w:rPr>
                <w:sz w:val="22"/>
                <w:szCs w:val="28"/>
              </w:rPr>
            </w:pPr>
          </w:p>
          <w:p w14:paraId="21429AB6" w14:textId="77777777" w:rsidR="00D55DB7" w:rsidRDefault="00D55DB7" w:rsidP="00391728">
            <w:pPr>
              <w:pStyle w:val="Heading2"/>
              <w:rPr>
                <w:sz w:val="22"/>
                <w:szCs w:val="28"/>
              </w:rPr>
            </w:pPr>
          </w:p>
          <w:p w14:paraId="181486F4" w14:textId="77777777" w:rsidR="00D55DB7" w:rsidRDefault="00D55DB7" w:rsidP="00391728">
            <w:pPr>
              <w:pStyle w:val="Heading2"/>
              <w:rPr>
                <w:sz w:val="22"/>
                <w:szCs w:val="28"/>
              </w:rPr>
            </w:pPr>
          </w:p>
          <w:p w14:paraId="549EA021" w14:textId="77777777" w:rsidR="00D55DB7" w:rsidRDefault="00D55DB7" w:rsidP="00391728">
            <w:pPr>
              <w:pStyle w:val="Heading2"/>
              <w:rPr>
                <w:sz w:val="22"/>
                <w:szCs w:val="28"/>
              </w:rPr>
            </w:pPr>
          </w:p>
          <w:p w14:paraId="04EEED79" w14:textId="77777777" w:rsidR="00D55DB7" w:rsidRDefault="00D55DB7" w:rsidP="00391728">
            <w:pPr>
              <w:pStyle w:val="Heading2"/>
              <w:rPr>
                <w:sz w:val="22"/>
                <w:szCs w:val="28"/>
              </w:rPr>
            </w:pPr>
          </w:p>
          <w:p w14:paraId="1E15E5CE" w14:textId="77777777" w:rsidR="00D55DB7" w:rsidRDefault="00D55DB7" w:rsidP="00391728">
            <w:pPr>
              <w:pStyle w:val="Heading2"/>
              <w:rPr>
                <w:sz w:val="22"/>
                <w:szCs w:val="28"/>
              </w:rPr>
            </w:pPr>
          </w:p>
          <w:p w14:paraId="1656402D" w14:textId="77777777" w:rsidR="00D55DB7" w:rsidRDefault="00D55DB7" w:rsidP="00391728">
            <w:pPr>
              <w:pStyle w:val="Heading2"/>
              <w:rPr>
                <w:sz w:val="22"/>
                <w:szCs w:val="28"/>
              </w:rPr>
            </w:pPr>
          </w:p>
          <w:p w14:paraId="4D1A04E2" w14:textId="77777777" w:rsidR="00D55DB7" w:rsidRDefault="00D55DB7" w:rsidP="00391728">
            <w:pPr>
              <w:pStyle w:val="Heading2"/>
              <w:rPr>
                <w:sz w:val="22"/>
                <w:szCs w:val="28"/>
              </w:rPr>
            </w:pPr>
          </w:p>
          <w:p w14:paraId="22E5C30C" w14:textId="77777777" w:rsidR="00D55DB7" w:rsidRDefault="00D55DB7" w:rsidP="00391728">
            <w:pPr>
              <w:pStyle w:val="Heading2"/>
              <w:rPr>
                <w:sz w:val="22"/>
                <w:szCs w:val="28"/>
              </w:rPr>
            </w:pPr>
          </w:p>
          <w:p w14:paraId="1C4BCE89" w14:textId="77777777" w:rsidR="00D55DB7" w:rsidRDefault="00D55DB7" w:rsidP="00391728">
            <w:pPr>
              <w:pStyle w:val="Heading2"/>
              <w:rPr>
                <w:sz w:val="22"/>
                <w:szCs w:val="28"/>
              </w:rPr>
            </w:pPr>
          </w:p>
          <w:p w14:paraId="4745DB62" w14:textId="77777777" w:rsidR="00D55DB7" w:rsidRDefault="00D55DB7" w:rsidP="00391728">
            <w:pPr>
              <w:pStyle w:val="Heading2"/>
              <w:rPr>
                <w:sz w:val="22"/>
                <w:szCs w:val="28"/>
              </w:rPr>
            </w:pPr>
          </w:p>
          <w:p w14:paraId="794FA976" w14:textId="77777777" w:rsidR="00D55DB7" w:rsidRDefault="00D55DB7" w:rsidP="00391728">
            <w:pPr>
              <w:pStyle w:val="Heading2"/>
              <w:rPr>
                <w:sz w:val="22"/>
                <w:szCs w:val="28"/>
              </w:rPr>
            </w:pPr>
          </w:p>
          <w:p w14:paraId="258BF5CF" w14:textId="77777777" w:rsidR="00D55DB7" w:rsidRDefault="00D55DB7" w:rsidP="00391728">
            <w:pPr>
              <w:pStyle w:val="Heading2"/>
              <w:rPr>
                <w:sz w:val="22"/>
                <w:szCs w:val="28"/>
              </w:rPr>
            </w:pPr>
          </w:p>
          <w:p w14:paraId="16C2E0DC" w14:textId="77777777" w:rsidR="00D55DB7" w:rsidRDefault="00D55DB7" w:rsidP="00391728">
            <w:pPr>
              <w:pStyle w:val="Heading2"/>
              <w:rPr>
                <w:sz w:val="22"/>
                <w:szCs w:val="28"/>
              </w:rPr>
            </w:pPr>
          </w:p>
          <w:p w14:paraId="1F7D04FB" w14:textId="77777777" w:rsidR="00D55DB7" w:rsidRDefault="00D55DB7" w:rsidP="00391728">
            <w:pPr>
              <w:pStyle w:val="Heading2"/>
              <w:rPr>
                <w:sz w:val="22"/>
                <w:szCs w:val="28"/>
              </w:rPr>
            </w:pPr>
          </w:p>
          <w:p w14:paraId="7754E2F3" w14:textId="77777777" w:rsidR="00D55DB7" w:rsidRDefault="00D55DB7" w:rsidP="00391728">
            <w:pPr>
              <w:pStyle w:val="Heading2"/>
              <w:rPr>
                <w:sz w:val="22"/>
                <w:szCs w:val="28"/>
              </w:rPr>
            </w:pPr>
          </w:p>
          <w:p w14:paraId="01C07BEB" w14:textId="1A34D17A" w:rsidR="001B28D2" w:rsidRPr="00927AAB" w:rsidRDefault="00927AAB" w:rsidP="00391728">
            <w:pPr>
              <w:pStyle w:val="Heading2"/>
              <w:rPr>
                <w:sz w:val="22"/>
                <w:szCs w:val="28"/>
              </w:rPr>
            </w:pPr>
            <w:r w:rsidRPr="00927AAB">
              <w:rPr>
                <w:sz w:val="22"/>
                <w:szCs w:val="28"/>
              </w:rPr>
              <w:lastRenderedPageBreak/>
              <w:t>Customer</w:t>
            </w:r>
            <w:r>
              <w:rPr>
                <w:sz w:val="22"/>
                <w:szCs w:val="28"/>
              </w:rPr>
              <w:t xml:space="preserve"> Segments – Premium or Type</w:t>
            </w:r>
          </w:p>
          <w:p w14:paraId="7C317D50" w14:textId="77777777" w:rsidR="00D55DB7" w:rsidRDefault="00D55DB7" w:rsidP="00B7244E">
            <w:pPr>
              <w:rPr>
                <w:sz w:val="20"/>
                <w:szCs w:val="22"/>
              </w:rPr>
            </w:pPr>
          </w:p>
          <w:p w14:paraId="505E9AE5" w14:textId="029DD643" w:rsidR="00C3569F" w:rsidRDefault="00A81ACD" w:rsidP="00B7244E">
            <w:pPr>
              <w:rPr>
                <w:sz w:val="20"/>
                <w:szCs w:val="22"/>
              </w:rPr>
            </w:pPr>
            <w:r>
              <w:rPr>
                <w:sz w:val="20"/>
                <w:szCs w:val="22"/>
              </w:rPr>
              <w:t xml:space="preserve">There are 3 Customer Premium Types: </w:t>
            </w:r>
          </w:p>
          <w:p w14:paraId="3B719C0C" w14:textId="107C48E4" w:rsidR="00A81ACD" w:rsidRDefault="00A81ACD" w:rsidP="00A81ACD">
            <w:pPr>
              <w:pStyle w:val="ListParagraph"/>
              <w:numPr>
                <w:ilvl w:val="0"/>
                <w:numId w:val="24"/>
              </w:numPr>
              <w:rPr>
                <w:sz w:val="20"/>
                <w:szCs w:val="22"/>
              </w:rPr>
            </w:pPr>
            <w:r>
              <w:rPr>
                <w:sz w:val="20"/>
                <w:szCs w:val="22"/>
              </w:rPr>
              <w:t>Mainstream</w:t>
            </w:r>
          </w:p>
          <w:p w14:paraId="75706DD4" w14:textId="26672E44" w:rsidR="00A81ACD" w:rsidRDefault="00A81ACD" w:rsidP="00A81ACD">
            <w:pPr>
              <w:pStyle w:val="ListParagraph"/>
              <w:numPr>
                <w:ilvl w:val="0"/>
                <w:numId w:val="24"/>
              </w:numPr>
              <w:rPr>
                <w:sz w:val="20"/>
                <w:szCs w:val="22"/>
              </w:rPr>
            </w:pPr>
            <w:r>
              <w:rPr>
                <w:sz w:val="20"/>
                <w:szCs w:val="22"/>
              </w:rPr>
              <w:t>Budget</w:t>
            </w:r>
          </w:p>
          <w:p w14:paraId="76E8E313" w14:textId="11A15004" w:rsidR="00A81ACD" w:rsidRDefault="00A81ACD" w:rsidP="00A81ACD">
            <w:pPr>
              <w:pStyle w:val="ListParagraph"/>
              <w:numPr>
                <w:ilvl w:val="0"/>
                <w:numId w:val="24"/>
              </w:numPr>
              <w:rPr>
                <w:sz w:val="20"/>
                <w:szCs w:val="22"/>
              </w:rPr>
            </w:pPr>
            <w:r>
              <w:rPr>
                <w:sz w:val="20"/>
                <w:szCs w:val="22"/>
              </w:rPr>
              <w:t>Premium</w:t>
            </w:r>
            <w:r w:rsidR="00D55DB7">
              <w:rPr>
                <w:sz w:val="20"/>
                <w:szCs w:val="22"/>
              </w:rPr>
              <w:br/>
            </w:r>
          </w:p>
          <w:p w14:paraId="5A385573" w14:textId="2B372B5E" w:rsidR="00D55DB7" w:rsidRDefault="00A81ACD" w:rsidP="00A81ACD">
            <w:pPr>
              <w:rPr>
                <w:sz w:val="20"/>
                <w:szCs w:val="22"/>
              </w:rPr>
            </w:pPr>
            <w:r>
              <w:rPr>
                <w:sz w:val="20"/>
                <w:szCs w:val="22"/>
              </w:rPr>
              <w:t>Mainstream makes up majority of customers.</w:t>
            </w:r>
          </w:p>
          <w:p w14:paraId="5C7C5538" w14:textId="2FC3C1F6" w:rsidR="00D55DB7" w:rsidRDefault="00D55DB7" w:rsidP="00A81ACD">
            <w:pPr>
              <w:rPr>
                <w:sz w:val="20"/>
                <w:szCs w:val="22"/>
              </w:rPr>
            </w:pPr>
          </w:p>
          <w:p w14:paraId="47EBF1E0" w14:textId="465D4A7A" w:rsidR="00D55DB7" w:rsidRDefault="00D55DB7" w:rsidP="00D55DB7">
            <w:pPr>
              <w:jc w:val="center"/>
              <w:rPr>
                <w:sz w:val="20"/>
                <w:szCs w:val="22"/>
              </w:rPr>
            </w:pPr>
            <w:r w:rsidRPr="00D55DB7">
              <w:rPr>
                <w:sz w:val="20"/>
                <w:szCs w:val="22"/>
              </w:rPr>
              <w:drawing>
                <wp:inline distT="0" distB="0" distL="0" distR="0" wp14:anchorId="254B8F52" wp14:editId="6B9FA6ED">
                  <wp:extent cx="5007935" cy="82140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3482" cy="843640"/>
                          </a:xfrm>
                          <a:prstGeom prst="rect">
                            <a:avLst/>
                          </a:prstGeom>
                        </pic:spPr>
                      </pic:pic>
                    </a:graphicData>
                  </a:graphic>
                </wp:inline>
              </w:drawing>
            </w:r>
          </w:p>
          <w:p w14:paraId="0F060704" w14:textId="77777777" w:rsidR="00D55DB7" w:rsidRDefault="00D55DB7" w:rsidP="00A81ACD">
            <w:pPr>
              <w:rPr>
                <w:sz w:val="20"/>
                <w:szCs w:val="22"/>
              </w:rPr>
            </w:pPr>
          </w:p>
          <w:p w14:paraId="7D4E7484" w14:textId="7C563CBF" w:rsidR="00A81ACD" w:rsidRPr="00A81ACD" w:rsidRDefault="00A81ACD" w:rsidP="00A81ACD">
            <w:pPr>
              <w:rPr>
                <w:sz w:val="20"/>
                <w:szCs w:val="22"/>
              </w:rPr>
            </w:pPr>
            <w:r w:rsidRPr="00A81ACD">
              <w:rPr>
                <w:sz w:val="20"/>
                <w:szCs w:val="22"/>
              </w:rPr>
              <w:drawing>
                <wp:anchor distT="0" distB="0" distL="114300" distR="114300" simplePos="0" relativeHeight="251666432" behindDoc="0" locked="0" layoutInCell="1" allowOverlap="1" wp14:anchorId="45ADC5F5" wp14:editId="3589C9D8">
                  <wp:simplePos x="0" y="0"/>
                  <wp:positionH relativeFrom="column">
                    <wp:posOffset>3795395</wp:posOffset>
                  </wp:positionH>
                  <wp:positionV relativeFrom="paragraph">
                    <wp:posOffset>113635</wp:posOffset>
                  </wp:positionV>
                  <wp:extent cx="2678425" cy="2775098"/>
                  <wp:effectExtent l="0" t="0" r="8255"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78425" cy="2775098"/>
                          </a:xfrm>
                          <a:prstGeom prst="rect">
                            <a:avLst/>
                          </a:prstGeom>
                        </pic:spPr>
                      </pic:pic>
                    </a:graphicData>
                  </a:graphic>
                  <wp14:sizeRelH relativeFrom="page">
                    <wp14:pctWidth>0</wp14:pctWidth>
                  </wp14:sizeRelH>
                  <wp14:sizeRelV relativeFrom="page">
                    <wp14:pctHeight>0</wp14:pctHeight>
                  </wp14:sizeRelV>
                </wp:anchor>
              </w:drawing>
            </w:r>
            <w:r w:rsidRPr="00A81ACD">
              <w:rPr>
                <w:sz w:val="20"/>
                <w:szCs w:val="22"/>
              </w:rPr>
              <w:drawing>
                <wp:anchor distT="0" distB="0" distL="114300" distR="114300" simplePos="0" relativeHeight="251665408" behindDoc="0" locked="0" layoutInCell="1" allowOverlap="1" wp14:anchorId="6E67C126" wp14:editId="10B6F883">
                  <wp:simplePos x="0" y="0"/>
                  <wp:positionH relativeFrom="column">
                    <wp:posOffset>0</wp:posOffset>
                  </wp:positionH>
                  <wp:positionV relativeFrom="paragraph">
                    <wp:posOffset>109855</wp:posOffset>
                  </wp:positionV>
                  <wp:extent cx="3496870" cy="2790825"/>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96870" cy="2790825"/>
                          </a:xfrm>
                          <a:prstGeom prst="rect">
                            <a:avLst/>
                          </a:prstGeom>
                        </pic:spPr>
                      </pic:pic>
                    </a:graphicData>
                  </a:graphic>
                  <wp14:sizeRelH relativeFrom="page">
                    <wp14:pctWidth>0</wp14:pctWidth>
                  </wp14:sizeRelH>
                  <wp14:sizeRelV relativeFrom="page">
                    <wp14:pctHeight>0</wp14:pctHeight>
                  </wp14:sizeRelV>
                </wp:anchor>
              </w:drawing>
            </w:r>
          </w:p>
          <w:p w14:paraId="586929B2" w14:textId="3839DBF2" w:rsidR="00C3569F" w:rsidRDefault="00C3569F" w:rsidP="00B7244E">
            <w:pPr>
              <w:rPr>
                <w:sz w:val="20"/>
                <w:szCs w:val="22"/>
              </w:rPr>
            </w:pPr>
          </w:p>
          <w:p w14:paraId="13982D7C" w14:textId="1167D89B" w:rsidR="00A81ACD" w:rsidRDefault="00A81ACD" w:rsidP="00B7244E">
            <w:pPr>
              <w:rPr>
                <w:sz w:val="20"/>
                <w:szCs w:val="22"/>
              </w:rPr>
            </w:pPr>
          </w:p>
          <w:p w14:paraId="69697D45" w14:textId="481150B6" w:rsidR="00A81ACD" w:rsidRDefault="00A81ACD" w:rsidP="00B7244E">
            <w:pPr>
              <w:rPr>
                <w:sz w:val="20"/>
                <w:szCs w:val="22"/>
              </w:rPr>
            </w:pPr>
          </w:p>
          <w:p w14:paraId="513ECCBF" w14:textId="564DFE76" w:rsidR="00A81ACD" w:rsidRDefault="00A81ACD" w:rsidP="00B7244E">
            <w:pPr>
              <w:rPr>
                <w:sz w:val="20"/>
                <w:szCs w:val="22"/>
              </w:rPr>
            </w:pPr>
          </w:p>
          <w:p w14:paraId="7DDB2EA9" w14:textId="5F57978D" w:rsidR="00A81ACD" w:rsidRDefault="00A81ACD" w:rsidP="00B7244E">
            <w:pPr>
              <w:rPr>
                <w:sz w:val="20"/>
                <w:szCs w:val="22"/>
              </w:rPr>
            </w:pPr>
          </w:p>
          <w:p w14:paraId="197266BB" w14:textId="23A2B67C" w:rsidR="00A81ACD" w:rsidRDefault="00A81ACD" w:rsidP="00B7244E">
            <w:pPr>
              <w:rPr>
                <w:sz w:val="20"/>
                <w:szCs w:val="22"/>
              </w:rPr>
            </w:pPr>
          </w:p>
          <w:p w14:paraId="12C5078C" w14:textId="751E9846" w:rsidR="00A81ACD" w:rsidRDefault="00A81ACD" w:rsidP="00B7244E">
            <w:pPr>
              <w:rPr>
                <w:sz w:val="20"/>
                <w:szCs w:val="22"/>
              </w:rPr>
            </w:pPr>
          </w:p>
          <w:p w14:paraId="626085E7" w14:textId="5F53C6C4" w:rsidR="00A81ACD" w:rsidRDefault="00A81ACD" w:rsidP="00B7244E">
            <w:pPr>
              <w:rPr>
                <w:sz w:val="20"/>
                <w:szCs w:val="22"/>
              </w:rPr>
            </w:pPr>
          </w:p>
          <w:p w14:paraId="45D44091" w14:textId="2CB22014" w:rsidR="00A81ACD" w:rsidRDefault="00A81ACD" w:rsidP="00B7244E">
            <w:pPr>
              <w:rPr>
                <w:sz w:val="20"/>
                <w:szCs w:val="22"/>
              </w:rPr>
            </w:pPr>
          </w:p>
          <w:p w14:paraId="5E554BB8" w14:textId="32EBE868" w:rsidR="00A81ACD" w:rsidRDefault="00A81ACD" w:rsidP="00B7244E">
            <w:pPr>
              <w:rPr>
                <w:sz w:val="20"/>
                <w:szCs w:val="22"/>
              </w:rPr>
            </w:pPr>
          </w:p>
          <w:p w14:paraId="7B3A3BF2" w14:textId="44FE1174" w:rsidR="00A81ACD" w:rsidRDefault="00A81ACD" w:rsidP="00B7244E">
            <w:pPr>
              <w:rPr>
                <w:sz w:val="20"/>
                <w:szCs w:val="22"/>
              </w:rPr>
            </w:pPr>
          </w:p>
          <w:p w14:paraId="0CA476B0" w14:textId="34B225C9" w:rsidR="00A81ACD" w:rsidRDefault="00A81ACD" w:rsidP="00B7244E">
            <w:pPr>
              <w:rPr>
                <w:sz w:val="20"/>
                <w:szCs w:val="22"/>
              </w:rPr>
            </w:pPr>
          </w:p>
          <w:p w14:paraId="2717646A" w14:textId="0E6FA204" w:rsidR="00A81ACD" w:rsidRDefault="00A81ACD" w:rsidP="00B7244E">
            <w:pPr>
              <w:rPr>
                <w:sz w:val="20"/>
                <w:szCs w:val="22"/>
              </w:rPr>
            </w:pPr>
          </w:p>
          <w:p w14:paraId="48C3ED9A" w14:textId="149A0037" w:rsidR="00A81ACD" w:rsidRDefault="00A81ACD" w:rsidP="00B7244E">
            <w:pPr>
              <w:rPr>
                <w:sz w:val="20"/>
                <w:szCs w:val="22"/>
              </w:rPr>
            </w:pPr>
          </w:p>
          <w:p w14:paraId="66C9C379" w14:textId="7D8F7570" w:rsidR="00A81ACD" w:rsidRDefault="00A81ACD" w:rsidP="00B7244E">
            <w:pPr>
              <w:rPr>
                <w:sz w:val="20"/>
                <w:szCs w:val="22"/>
              </w:rPr>
            </w:pPr>
          </w:p>
          <w:p w14:paraId="3A98CE06" w14:textId="70E215D8" w:rsidR="00A81ACD" w:rsidRDefault="00A81ACD" w:rsidP="00B7244E">
            <w:pPr>
              <w:rPr>
                <w:sz w:val="20"/>
                <w:szCs w:val="22"/>
              </w:rPr>
            </w:pPr>
          </w:p>
          <w:p w14:paraId="7DC72D8B" w14:textId="46A0E3E5" w:rsidR="00A81ACD" w:rsidRDefault="00A81ACD" w:rsidP="00B7244E">
            <w:pPr>
              <w:rPr>
                <w:sz w:val="20"/>
                <w:szCs w:val="22"/>
              </w:rPr>
            </w:pPr>
          </w:p>
          <w:p w14:paraId="5EAFC4BD" w14:textId="22103AFF" w:rsidR="00A81ACD" w:rsidRDefault="00A81ACD" w:rsidP="00B7244E">
            <w:pPr>
              <w:rPr>
                <w:sz w:val="20"/>
                <w:szCs w:val="22"/>
              </w:rPr>
            </w:pPr>
          </w:p>
          <w:p w14:paraId="6ECA6F3A" w14:textId="4CE580BF" w:rsidR="00A81ACD" w:rsidRDefault="00A81ACD" w:rsidP="00B7244E">
            <w:pPr>
              <w:rPr>
                <w:sz w:val="20"/>
                <w:szCs w:val="22"/>
              </w:rPr>
            </w:pPr>
          </w:p>
          <w:p w14:paraId="6BA728A9" w14:textId="23ABF281" w:rsidR="00A81ACD" w:rsidRPr="00927AAB" w:rsidRDefault="00A81ACD" w:rsidP="00B7244E">
            <w:pPr>
              <w:rPr>
                <w:sz w:val="20"/>
                <w:szCs w:val="22"/>
              </w:rPr>
            </w:pPr>
          </w:p>
          <w:p w14:paraId="7BB19FF9" w14:textId="77F91064" w:rsidR="00C3569F" w:rsidRPr="00C3569F" w:rsidRDefault="00C3569F" w:rsidP="00B7244E"/>
        </w:tc>
        <w:tc>
          <w:tcPr>
            <w:tcW w:w="20" w:type="dxa"/>
          </w:tcPr>
          <w:p w14:paraId="6852FB75" w14:textId="77777777" w:rsidR="00C3569F" w:rsidRDefault="00C3569F" w:rsidP="00B7244E"/>
        </w:tc>
      </w:tr>
    </w:tbl>
    <w:p w14:paraId="69D226E1" w14:textId="3179E517" w:rsidR="000749AA" w:rsidRDefault="00D55DB7" w:rsidP="00B7244E">
      <w:r w:rsidRPr="00D55DB7">
        <w:lastRenderedPageBreak/>
        <w:drawing>
          <wp:anchor distT="0" distB="0" distL="114300" distR="114300" simplePos="0" relativeHeight="251688960" behindDoc="0" locked="0" layoutInCell="1" allowOverlap="1" wp14:anchorId="568A3845" wp14:editId="092C77CF">
            <wp:simplePos x="0" y="0"/>
            <wp:positionH relativeFrom="column">
              <wp:posOffset>3410585</wp:posOffset>
            </wp:positionH>
            <wp:positionV relativeFrom="paragraph">
              <wp:posOffset>5881370</wp:posOffset>
            </wp:positionV>
            <wp:extent cx="3198495" cy="2550795"/>
            <wp:effectExtent l="0" t="0" r="1905" b="19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98495" cy="2550795"/>
                    </a:xfrm>
                    <a:prstGeom prst="rect">
                      <a:avLst/>
                    </a:prstGeom>
                  </pic:spPr>
                </pic:pic>
              </a:graphicData>
            </a:graphic>
            <wp14:sizeRelH relativeFrom="page">
              <wp14:pctWidth>0</wp14:pctWidth>
            </wp14:sizeRelH>
            <wp14:sizeRelV relativeFrom="page">
              <wp14:pctHeight>0</wp14:pctHeight>
            </wp14:sizeRelV>
          </wp:anchor>
        </w:drawing>
      </w:r>
      <w:r w:rsidRPr="00D55DB7">
        <w:drawing>
          <wp:anchor distT="0" distB="0" distL="114300" distR="114300" simplePos="0" relativeHeight="251687936" behindDoc="0" locked="0" layoutInCell="1" allowOverlap="1" wp14:anchorId="1D7B67CD" wp14:editId="2430994E">
            <wp:simplePos x="0" y="0"/>
            <wp:positionH relativeFrom="column">
              <wp:posOffset>170121</wp:posOffset>
            </wp:positionH>
            <wp:positionV relativeFrom="paragraph">
              <wp:posOffset>5882182</wp:posOffset>
            </wp:positionV>
            <wp:extent cx="3064994" cy="2551370"/>
            <wp:effectExtent l="0" t="0" r="2540"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64994" cy="2551370"/>
                    </a:xfrm>
                    <a:prstGeom prst="rect">
                      <a:avLst/>
                    </a:prstGeom>
                  </pic:spPr>
                </pic:pic>
              </a:graphicData>
            </a:graphic>
            <wp14:sizeRelH relativeFrom="page">
              <wp14:pctWidth>0</wp14:pctWidth>
            </wp14:sizeRelH>
            <wp14:sizeRelV relativeFrom="page">
              <wp14:pctHeight>0</wp14:pctHeight>
            </wp14:sizeRelV>
          </wp:anchor>
        </w:drawing>
      </w:r>
    </w:p>
    <w:p w14:paraId="2F09DC0B" w14:textId="55328491" w:rsidR="00C3569F" w:rsidRDefault="00D55DB7" w:rsidP="00B7244E">
      <w:pPr>
        <w:rPr>
          <w:noProof/>
        </w:rPr>
      </w:pPr>
      <w:r>
        <w:br/>
      </w:r>
      <w:r>
        <w:br/>
      </w:r>
      <w:r>
        <w:br/>
      </w:r>
      <w:r>
        <w:br/>
      </w:r>
      <w:r>
        <w:br/>
      </w:r>
      <w:r>
        <w:br/>
      </w:r>
      <w:r>
        <w:br/>
      </w:r>
      <w:r>
        <w:br/>
      </w:r>
      <w:r>
        <w:br/>
      </w:r>
      <w:r>
        <w:br/>
      </w:r>
      <w:r>
        <w:br/>
      </w:r>
      <w:r>
        <w:br/>
      </w:r>
      <w:r>
        <w:br/>
      </w:r>
      <w:r>
        <w:br/>
      </w:r>
      <w:r>
        <w:br/>
      </w:r>
      <w:r>
        <w:br/>
      </w:r>
      <w:r>
        <w:br/>
      </w:r>
      <w:r>
        <w:br/>
      </w:r>
      <w:r w:rsidRPr="00D55DB7">
        <w:lastRenderedPageBreak/>
        <w:drawing>
          <wp:anchor distT="0" distB="0" distL="114300" distR="114300" simplePos="0" relativeHeight="251691008" behindDoc="0" locked="0" layoutInCell="1" allowOverlap="1" wp14:anchorId="52CE727C" wp14:editId="576CD8D8">
            <wp:simplePos x="0" y="0"/>
            <wp:positionH relativeFrom="column">
              <wp:posOffset>3359888</wp:posOffset>
            </wp:positionH>
            <wp:positionV relativeFrom="paragraph">
              <wp:posOffset>-10370</wp:posOffset>
            </wp:positionV>
            <wp:extent cx="3253563" cy="2585871"/>
            <wp:effectExtent l="0" t="0" r="4445" b="508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62145" cy="2592692"/>
                    </a:xfrm>
                    <a:prstGeom prst="rect">
                      <a:avLst/>
                    </a:prstGeom>
                  </pic:spPr>
                </pic:pic>
              </a:graphicData>
            </a:graphic>
            <wp14:sizeRelH relativeFrom="page">
              <wp14:pctWidth>0</wp14:pctWidth>
            </wp14:sizeRelH>
            <wp14:sizeRelV relativeFrom="page">
              <wp14:pctHeight>0</wp14:pctHeight>
            </wp14:sizeRelV>
          </wp:anchor>
        </w:drawing>
      </w:r>
      <w:r w:rsidRPr="00D55DB7">
        <w:drawing>
          <wp:anchor distT="0" distB="0" distL="114300" distR="114300" simplePos="0" relativeHeight="251689984" behindDoc="0" locked="0" layoutInCell="1" allowOverlap="1" wp14:anchorId="5A9DEB04" wp14:editId="52D7D45E">
            <wp:simplePos x="0" y="0"/>
            <wp:positionH relativeFrom="column">
              <wp:posOffset>0</wp:posOffset>
            </wp:positionH>
            <wp:positionV relativeFrom="paragraph">
              <wp:posOffset>2850</wp:posOffset>
            </wp:positionV>
            <wp:extent cx="3175529" cy="2573079"/>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90519" cy="2585226"/>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rsidR="0055581F" w:rsidRPr="0055581F">
        <w:drawing>
          <wp:anchor distT="0" distB="0" distL="114300" distR="114300" simplePos="0" relativeHeight="251694080" behindDoc="0" locked="0" layoutInCell="1" allowOverlap="1" wp14:anchorId="70E9808D" wp14:editId="2D5B425C">
            <wp:simplePos x="0" y="0"/>
            <wp:positionH relativeFrom="column">
              <wp:posOffset>5917565</wp:posOffset>
            </wp:positionH>
            <wp:positionV relativeFrom="paragraph">
              <wp:posOffset>2880360</wp:posOffset>
            </wp:positionV>
            <wp:extent cx="977900" cy="20256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977900" cy="2025650"/>
                    </a:xfrm>
                    <a:prstGeom prst="rect">
                      <a:avLst/>
                    </a:prstGeom>
                  </pic:spPr>
                </pic:pic>
              </a:graphicData>
            </a:graphic>
            <wp14:sizeRelH relativeFrom="page">
              <wp14:pctWidth>0</wp14:pctWidth>
            </wp14:sizeRelH>
            <wp14:sizeRelV relativeFrom="page">
              <wp14:pctHeight>0</wp14:pctHeight>
            </wp14:sizeRelV>
          </wp:anchor>
        </w:drawing>
      </w:r>
      <w:r w:rsidR="0055581F" w:rsidRPr="00D55DB7">
        <w:drawing>
          <wp:anchor distT="0" distB="0" distL="114300" distR="114300" simplePos="0" relativeHeight="251693056" behindDoc="0" locked="0" layoutInCell="1" allowOverlap="1" wp14:anchorId="40EA4B68" wp14:editId="210D9E16">
            <wp:simplePos x="0" y="0"/>
            <wp:positionH relativeFrom="column">
              <wp:posOffset>3359150</wp:posOffset>
            </wp:positionH>
            <wp:positionV relativeFrom="paragraph">
              <wp:posOffset>3039745</wp:posOffset>
            </wp:positionV>
            <wp:extent cx="2557145" cy="196913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57145" cy="1969135"/>
                    </a:xfrm>
                    <a:prstGeom prst="rect">
                      <a:avLst/>
                    </a:prstGeom>
                  </pic:spPr>
                </pic:pic>
              </a:graphicData>
            </a:graphic>
            <wp14:sizeRelH relativeFrom="page">
              <wp14:pctWidth>0</wp14:pctWidth>
            </wp14:sizeRelH>
            <wp14:sizeRelV relativeFrom="page">
              <wp14:pctHeight>0</wp14:pctHeight>
            </wp14:sizeRelV>
          </wp:anchor>
        </w:drawing>
      </w:r>
      <w:r w:rsidR="0055581F" w:rsidRPr="00D55DB7">
        <w:drawing>
          <wp:anchor distT="0" distB="0" distL="114300" distR="114300" simplePos="0" relativeHeight="251692032" behindDoc="0" locked="0" layoutInCell="1" allowOverlap="1" wp14:anchorId="4A4791A5" wp14:editId="22768397">
            <wp:simplePos x="0" y="0"/>
            <wp:positionH relativeFrom="column">
              <wp:posOffset>53340</wp:posOffset>
            </wp:positionH>
            <wp:positionV relativeFrom="paragraph">
              <wp:posOffset>2699547</wp:posOffset>
            </wp:positionV>
            <wp:extent cx="3056255" cy="2531745"/>
            <wp:effectExtent l="0" t="0" r="0"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56255" cy="2531745"/>
                    </a:xfrm>
                    <a:prstGeom prst="rect">
                      <a:avLst/>
                    </a:prstGeom>
                  </pic:spPr>
                </pic:pic>
              </a:graphicData>
            </a:graphic>
            <wp14:sizeRelH relativeFrom="page">
              <wp14:pctWidth>0</wp14:pctWidth>
            </wp14:sizeRelH>
            <wp14:sizeRelV relativeFrom="page">
              <wp14:pctHeight>0</wp14:pctHeight>
            </wp14:sizeRelV>
          </wp:anchor>
        </w:drawing>
      </w:r>
      <w:r w:rsidR="0055581F">
        <w:t>D</w:t>
      </w:r>
      <w:r w:rsidR="0055581F" w:rsidRPr="0055581F">
        <w:rPr>
          <w:noProof/>
        </w:rPr>
        <w:t xml:space="preserve"> </w:t>
      </w:r>
    </w:p>
    <w:p w14:paraId="5DED986E" w14:textId="77777777" w:rsidR="0055581F" w:rsidRDefault="0055581F" w:rsidP="00B7244E">
      <w:pPr>
        <w:rPr>
          <w:noProof/>
        </w:rPr>
      </w:pPr>
    </w:p>
    <w:p w14:paraId="6113192F" w14:textId="77777777" w:rsidR="0055581F" w:rsidRDefault="0055581F" w:rsidP="00B7244E">
      <w:pPr>
        <w:rPr>
          <w:noProof/>
        </w:rPr>
      </w:pPr>
    </w:p>
    <w:p w14:paraId="61D72816" w14:textId="77777777" w:rsidR="0055581F" w:rsidRDefault="0055581F" w:rsidP="00B7244E">
      <w:pPr>
        <w:rPr>
          <w:noProof/>
        </w:rPr>
      </w:pPr>
    </w:p>
    <w:p w14:paraId="5A9F37CA" w14:textId="77777777" w:rsidR="0055581F" w:rsidRDefault="0055581F" w:rsidP="00B7244E">
      <w:pPr>
        <w:rPr>
          <w:noProof/>
        </w:rPr>
      </w:pPr>
    </w:p>
    <w:p w14:paraId="1B1C5836" w14:textId="77777777" w:rsidR="0055581F" w:rsidRDefault="0055581F" w:rsidP="00B7244E">
      <w:pPr>
        <w:rPr>
          <w:noProof/>
        </w:rPr>
      </w:pPr>
    </w:p>
    <w:p w14:paraId="66D9774D" w14:textId="77777777" w:rsidR="0055581F" w:rsidRDefault="0055581F" w:rsidP="00B7244E">
      <w:pPr>
        <w:rPr>
          <w:noProof/>
        </w:rPr>
      </w:pPr>
    </w:p>
    <w:p w14:paraId="2BD43AE3" w14:textId="77777777" w:rsidR="0055581F" w:rsidRDefault="0055581F" w:rsidP="00B7244E">
      <w:pPr>
        <w:rPr>
          <w:noProof/>
        </w:rPr>
      </w:pPr>
    </w:p>
    <w:p w14:paraId="4B7E94ED" w14:textId="77777777" w:rsidR="0055581F" w:rsidRDefault="0055581F" w:rsidP="00B7244E">
      <w:pPr>
        <w:rPr>
          <w:noProof/>
        </w:rPr>
      </w:pPr>
    </w:p>
    <w:p w14:paraId="4F2B4660" w14:textId="77777777" w:rsidR="0055581F" w:rsidRDefault="0055581F" w:rsidP="00B7244E">
      <w:pPr>
        <w:rPr>
          <w:noProof/>
        </w:rPr>
      </w:pPr>
    </w:p>
    <w:p w14:paraId="5704247A" w14:textId="77777777" w:rsidR="0055581F" w:rsidRDefault="0055581F" w:rsidP="00B7244E">
      <w:pPr>
        <w:rPr>
          <w:noProof/>
        </w:rPr>
      </w:pPr>
    </w:p>
    <w:p w14:paraId="51429491" w14:textId="77777777" w:rsidR="0055581F" w:rsidRDefault="0055581F" w:rsidP="00B7244E">
      <w:pPr>
        <w:rPr>
          <w:noProof/>
        </w:rPr>
      </w:pPr>
    </w:p>
    <w:p w14:paraId="79215266" w14:textId="77777777" w:rsidR="0055581F" w:rsidRDefault="0055581F" w:rsidP="00B7244E">
      <w:pPr>
        <w:rPr>
          <w:noProof/>
        </w:rPr>
      </w:pPr>
    </w:p>
    <w:p w14:paraId="07CA4BF8" w14:textId="77777777" w:rsidR="0055581F" w:rsidRDefault="0055581F" w:rsidP="00B7244E">
      <w:pPr>
        <w:rPr>
          <w:noProof/>
        </w:rPr>
      </w:pPr>
    </w:p>
    <w:p w14:paraId="4EF44234" w14:textId="77777777" w:rsidR="0055581F" w:rsidRDefault="0055581F" w:rsidP="00B7244E">
      <w:pPr>
        <w:rPr>
          <w:noProof/>
        </w:rPr>
      </w:pPr>
    </w:p>
    <w:p w14:paraId="11E144DA" w14:textId="77777777" w:rsidR="0055581F" w:rsidRDefault="0055581F" w:rsidP="00B7244E">
      <w:pPr>
        <w:rPr>
          <w:noProof/>
        </w:rPr>
      </w:pPr>
    </w:p>
    <w:p w14:paraId="4BADE1E6" w14:textId="77777777" w:rsidR="0055581F" w:rsidRDefault="0055581F" w:rsidP="00B7244E">
      <w:pPr>
        <w:rPr>
          <w:noProof/>
        </w:rPr>
      </w:pPr>
    </w:p>
    <w:p w14:paraId="29A7995E" w14:textId="77777777" w:rsidR="0055581F" w:rsidRDefault="0055581F" w:rsidP="00B7244E">
      <w:pPr>
        <w:rPr>
          <w:noProof/>
        </w:rPr>
      </w:pPr>
    </w:p>
    <w:p w14:paraId="07D7140E" w14:textId="77777777" w:rsidR="0055581F" w:rsidRDefault="0055581F" w:rsidP="00B7244E">
      <w:pPr>
        <w:rPr>
          <w:noProof/>
        </w:rPr>
      </w:pPr>
    </w:p>
    <w:p w14:paraId="010B235E" w14:textId="77777777" w:rsidR="0055581F" w:rsidRDefault="0055581F" w:rsidP="00B7244E">
      <w:pPr>
        <w:rPr>
          <w:noProof/>
        </w:rPr>
      </w:pPr>
    </w:p>
    <w:p w14:paraId="12882B9E" w14:textId="77777777" w:rsidR="0055581F" w:rsidRDefault="0055581F" w:rsidP="00B7244E">
      <w:pPr>
        <w:rPr>
          <w:noProof/>
        </w:rPr>
      </w:pPr>
    </w:p>
    <w:p w14:paraId="05A8E8FF" w14:textId="77777777" w:rsidR="0055581F" w:rsidRDefault="0055581F" w:rsidP="00B7244E">
      <w:pPr>
        <w:rPr>
          <w:noProof/>
        </w:rPr>
      </w:pPr>
    </w:p>
    <w:p w14:paraId="497E5545" w14:textId="77777777" w:rsidR="0055581F" w:rsidRDefault="0055581F" w:rsidP="00B7244E">
      <w:pPr>
        <w:rPr>
          <w:noProof/>
        </w:rPr>
      </w:pPr>
    </w:p>
    <w:p w14:paraId="48239DA7" w14:textId="77777777" w:rsidR="0055581F" w:rsidRDefault="0055581F" w:rsidP="00B7244E">
      <w:pPr>
        <w:rPr>
          <w:noProof/>
        </w:rPr>
      </w:pPr>
    </w:p>
    <w:p w14:paraId="269DAD72" w14:textId="2CD2C84F" w:rsidR="0055581F" w:rsidRDefault="0055581F" w:rsidP="00B7244E">
      <w:pPr>
        <w:rPr>
          <w:noProof/>
        </w:rPr>
      </w:pPr>
      <w:r w:rsidRPr="0055581F">
        <w:drawing>
          <wp:anchor distT="0" distB="0" distL="114300" distR="114300" simplePos="0" relativeHeight="251695104" behindDoc="0" locked="0" layoutInCell="1" allowOverlap="1" wp14:anchorId="660623D1" wp14:editId="10397B40">
            <wp:simplePos x="0" y="0"/>
            <wp:positionH relativeFrom="column">
              <wp:posOffset>-63500</wp:posOffset>
            </wp:positionH>
            <wp:positionV relativeFrom="paragraph">
              <wp:posOffset>193675</wp:posOffset>
            </wp:positionV>
            <wp:extent cx="2569845" cy="2031365"/>
            <wp:effectExtent l="0" t="0" r="1905"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69845" cy="2031365"/>
                    </a:xfrm>
                    <a:prstGeom prst="rect">
                      <a:avLst/>
                    </a:prstGeom>
                  </pic:spPr>
                </pic:pic>
              </a:graphicData>
            </a:graphic>
            <wp14:sizeRelH relativeFrom="page">
              <wp14:pctWidth>0</wp14:pctWidth>
            </wp14:sizeRelH>
            <wp14:sizeRelV relativeFrom="page">
              <wp14:pctHeight>0</wp14:pctHeight>
            </wp14:sizeRelV>
          </wp:anchor>
        </w:drawing>
      </w:r>
      <w:r w:rsidRPr="0055581F">
        <w:drawing>
          <wp:anchor distT="0" distB="0" distL="114300" distR="114300" simplePos="0" relativeHeight="251696128" behindDoc="0" locked="0" layoutInCell="1" allowOverlap="1" wp14:anchorId="2D67B109" wp14:editId="40E79B31">
            <wp:simplePos x="0" y="0"/>
            <wp:positionH relativeFrom="column">
              <wp:posOffset>2519680</wp:posOffset>
            </wp:positionH>
            <wp:positionV relativeFrom="paragraph">
              <wp:posOffset>97790</wp:posOffset>
            </wp:positionV>
            <wp:extent cx="924560" cy="2004695"/>
            <wp:effectExtent l="0" t="0" r="889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24560" cy="2004695"/>
                    </a:xfrm>
                    <a:prstGeom prst="rect">
                      <a:avLst/>
                    </a:prstGeom>
                  </pic:spPr>
                </pic:pic>
              </a:graphicData>
            </a:graphic>
            <wp14:sizeRelH relativeFrom="page">
              <wp14:pctWidth>0</wp14:pctWidth>
            </wp14:sizeRelH>
            <wp14:sizeRelV relativeFrom="page">
              <wp14:pctHeight>0</wp14:pctHeight>
            </wp14:sizeRelV>
          </wp:anchor>
        </w:drawing>
      </w:r>
      <w:r w:rsidRPr="0055581F">
        <w:drawing>
          <wp:anchor distT="0" distB="0" distL="114300" distR="114300" simplePos="0" relativeHeight="251697152" behindDoc="0" locked="0" layoutInCell="1" allowOverlap="1" wp14:anchorId="50235A3A" wp14:editId="466F8FAC">
            <wp:simplePos x="0" y="0"/>
            <wp:positionH relativeFrom="column">
              <wp:posOffset>3519170</wp:posOffset>
            </wp:positionH>
            <wp:positionV relativeFrom="paragraph">
              <wp:posOffset>249555</wp:posOffset>
            </wp:positionV>
            <wp:extent cx="2517775" cy="1975485"/>
            <wp:effectExtent l="0" t="0" r="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17775" cy="1975485"/>
                    </a:xfrm>
                    <a:prstGeom prst="rect">
                      <a:avLst/>
                    </a:prstGeom>
                  </pic:spPr>
                </pic:pic>
              </a:graphicData>
            </a:graphic>
            <wp14:sizeRelH relativeFrom="page">
              <wp14:pctWidth>0</wp14:pctWidth>
            </wp14:sizeRelH>
            <wp14:sizeRelV relativeFrom="page">
              <wp14:pctHeight>0</wp14:pctHeight>
            </wp14:sizeRelV>
          </wp:anchor>
        </w:drawing>
      </w:r>
      <w:r w:rsidRPr="0055581F">
        <w:drawing>
          <wp:anchor distT="0" distB="0" distL="114300" distR="114300" simplePos="0" relativeHeight="251698176" behindDoc="0" locked="0" layoutInCell="1" allowOverlap="1" wp14:anchorId="0B2704BF" wp14:editId="55695F08">
            <wp:simplePos x="0" y="0"/>
            <wp:positionH relativeFrom="column">
              <wp:posOffset>6042025</wp:posOffset>
            </wp:positionH>
            <wp:positionV relativeFrom="paragraph">
              <wp:posOffset>97628</wp:posOffset>
            </wp:positionV>
            <wp:extent cx="965200" cy="2000885"/>
            <wp:effectExtent l="0" t="0" r="635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65200" cy="2000885"/>
                    </a:xfrm>
                    <a:prstGeom prst="rect">
                      <a:avLst/>
                    </a:prstGeom>
                  </pic:spPr>
                </pic:pic>
              </a:graphicData>
            </a:graphic>
            <wp14:sizeRelH relativeFrom="page">
              <wp14:pctWidth>0</wp14:pctWidth>
            </wp14:sizeRelH>
            <wp14:sizeRelV relativeFrom="page">
              <wp14:pctHeight>0</wp14:pctHeight>
            </wp14:sizeRelV>
          </wp:anchor>
        </w:drawing>
      </w:r>
    </w:p>
    <w:p w14:paraId="33359FF3" w14:textId="77C72AA0" w:rsidR="0055581F" w:rsidRDefault="0055581F" w:rsidP="00B7244E">
      <w:pPr>
        <w:rPr>
          <w:noProof/>
        </w:rPr>
      </w:pPr>
    </w:p>
    <w:p w14:paraId="399CEF49" w14:textId="77777777" w:rsidR="0055581F" w:rsidRDefault="0055581F" w:rsidP="00B7244E">
      <w:pPr>
        <w:rPr>
          <w:noProof/>
        </w:rPr>
      </w:pPr>
    </w:p>
    <w:p w14:paraId="63269272" w14:textId="77777777" w:rsidR="0055581F" w:rsidRDefault="0055581F" w:rsidP="00B7244E">
      <w:pPr>
        <w:rPr>
          <w:noProof/>
        </w:rPr>
      </w:pPr>
    </w:p>
    <w:p w14:paraId="2CC167E4" w14:textId="77777777" w:rsidR="0055581F" w:rsidRDefault="0055581F" w:rsidP="00B7244E">
      <w:pPr>
        <w:rPr>
          <w:noProof/>
        </w:rPr>
      </w:pPr>
    </w:p>
    <w:p w14:paraId="3AB23090" w14:textId="77777777" w:rsidR="0055581F" w:rsidRDefault="0055581F" w:rsidP="00B7244E">
      <w:pPr>
        <w:rPr>
          <w:noProof/>
        </w:rPr>
      </w:pPr>
    </w:p>
    <w:p w14:paraId="04E47F7E" w14:textId="77777777" w:rsidR="0055581F" w:rsidRDefault="0055581F" w:rsidP="00B7244E">
      <w:pPr>
        <w:rPr>
          <w:noProof/>
        </w:rPr>
      </w:pPr>
    </w:p>
    <w:p w14:paraId="6FC421D3" w14:textId="77777777" w:rsidR="0055581F" w:rsidRDefault="0055581F" w:rsidP="00B7244E">
      <w:pPr>
        <w:rPr>
          <w:noProof/>
        </w:rPr>
      </w:pPr>
    </w:p>
    <w:p w14:paraId="44B3A395" w14:textId="77777777" w:rsidR="0055581F" w:rsidRDefault="0055581F" w:rsidP="00B7244E">
      <w:pPr>
        <w:rPr>
          <w:noProof/>
        </w:rPr>
      </w:pPr>
    </w:p>
    <w:p w14:paraId="5AF587B1" w14:textId="77777777" w:rsidR="0055581F" w:rsidRDefault="0055581F" w:rsidP="00B7244E">
      <w:pPr>
        <w:rPr>
          <w:noProof/>
        </w:rPr>
      </w:pPr>
    </w:p>
    <w:p w14:paraId="3845FEEF" w14:textId="77777777" w:rsidR="0055581F" w:rsidRDefault="0055581F" w:rsidP="00B7244E">
      <w:pPr>
        <w:rPr>
          <w:noProof/>
        </w:rPr>
      </w:pPr>
    </w:p>
    <w:p w14:paraId="105434E9" w14:textId="77777777" w:rsidR="0055581F" w:rsidRDefault="0055581F" w:rsidP="00B7244E">
      <w:pPr>
        <w:rPr>
          <w:noProof/>
        </w:rPr>
      </w:pPr>
    </w:p>
    <w:p w14:paraId="5632E6D8" w14:textId="77777777" w:rsidR="0055581F" w:rsidRDefault="0055581F" w:rsidP="00B7244E">
      <w:pPr>
        <w:rPr>
          <w:noProof/>
        </w:rPr>
      </w:pPr>
    </w:p>
    <w:p w14:paraId="6E495225" w14:textId="77777777" w:rsidR="0055581F" w:rsidRDefault="0055581F" w:rsidP="00B7244E">
      <w:pPr>
        <w:rPr>
          <w:noProof/>
        </w:rPr>
      </w:pPr>
    </w:p>
    <w:p w14:paraId="1E68E277" w14:textId="2E933D86" w:rsidR="0055581F" w:rsidRDefault="0055581F" w:rsidP="0055581F">
      <w:pPr>
        <w:pStyle w:val="Heading2"/>
        <w:framePr w:hSpace="180" w:wrap="around" w:vAnchor="text" w:hAnchor="text" w:y="1"/>
        <w:rPr>
          <w:sz w:val="22"/>
          <w:szCs w:val="28"/>
        </w:rPr>
      </w:pPr>
      <w:r>
        <w:rPr>
          <w:sz w:val="22"/>
          <w:szCs w:val="28"/>
        </w:rPr>
        <w:t>OBSERVATIONS (CUSTMOMER PREMIUM TOP BRANDS)</w:t>
      </w:r>
    </w:p>
    <w:p w14:paraId="61AC0C6D" w14:textId="77777777" w:rsidR="0055581F" w:rsidRPr="0055581F" w:rsidRDefault="0055581F" w:rsidP="0055581F">
      <w:pPr>
        <w:framePr w:hSpace="180" w:wrap="around" w:vAnchor="text" w:hAnchor="text" w:y="1"/>
      </w:pPr>
    </w:p>
    <w:p w14:paraId="3181D983" w14:textId="77777777" w:rsidR="0055581F" w:rsidRDefault="0055581F" w:rsidP="0055581F">
      <w:pPr>
        <w:rPr>
          <w:sz w:val="20"/>
          <w:szCs w:val="22"/>
        </w:rPr>
      </w:pPr>
      <w:r>
        <w:rPr>
          <w:sz w:val="20"/>
          <w:szCs w:val="22"/>
        </w:rPr>
        <w:t>For all customer premium segments, the top 5 brands are all homogeneous, including order. The only observable difference is slight variation between ranks 3 &amp; 4 (Doritos and pringles), and 5 &amp; 6 (RRD and Infuzions).</w:t>
      </w:r>
    </w:p>
    <w:p w14:paraId="6B4BBE05" w14:textId="77777777" w:rsidR="0055581F" w:rsidRDefault="0055581F" w:rsidP="0055581F">
      <w:pPr>
        <w:rPr>
          <w:sz w:val="20"/>
          <w:szCs w:val="22"/>
        </w:rPr>
      </w:pPr>
    </w:p>
    <w:p w14:paraId="6153CD4A" w14:textId="77777777" w:rsidR="0055581F" w:rsidRDefault="0055581F" w:rsidP="0055581F">
      <w:pPr>
        <w:rPr>
          <w:sz w:val="20"/>
          <w:szCs w:val="22"/>
        </w:rPr>
      </w:pPr>
    </w:p>
    <w:p w14:paraId="3E2F3DE7" w14:textId="77777777" w:rsidR="0055581F" w:rsidRDefault="0055581F" w:rsidP="0055581F">
      <w:pPr>
        <w:rPr>
          <w:sz w:val="20"/>
          <w:szCs w:val="22"/>
        </w:rPr>
      </w:pPr>
    </w:p>
    <w:p w14:paraId="06510546" w14:textId="77777777" w:rsidR="0055581F" w:rsidRDefault="0055581F" w:rsidP="0055581F">
      <w:pPr>
        <w:rPr>
          <w:sz w:val="20"/>
          <w:szCs w:val="22"/>
        </w:rPr>
      </w:pPr>
    </w:p>
    <w:p w14:paraId="6FB67D64" w14:textId="0EEACD70" w:rsidR="0055581F" w:rsidRDefault="0055581F" w:rsidP="0055581F">
      <w:pPr>
        <w:rPr>
          <w:sz w:val="20"/>
          <w:szCs w:val="22"/>
        </w:rPr>
      </w:pPr>
    </w:p>
    <w:p w14:paraId="46F54CF4" w14:textId="3516856C" w:rsidR="0055581F" w:rsidRPr="00927AAB" w:rsidRDefault="0055581F" w:rsidP="0055581F">
      <w:pPr>
        <w:pStyle w:val="Heading2"/>
        <w:framePr w:hSpace="180" w:wrap="around" w:vAnchor="text" w:hAnchor="text" w:y="1"/>
        <w:rPr>
          <w:sz w:val="22"/>
          <w:szCs w:val="28"/>
        </w:rPr>
      </w:pPr>
      <w:r>
        <w:rPr>
          <w:sz w:val="22"/>
          <w:szCs w:val="28"/>
        </w:rPr>
        <w:t>Customer Segments – Proportion of Lifestage Segments within Premium Segments</w:t>
      </w:r>
    </w:p>
    <w:p w14:paraId="4B960E92" w14:textId="77777777" w:rsidR="0055581F" w:rsidRDefault="0055581F" w:rsidP="0055581F">
      <w:pPr>
        <w:framePr w:hSpace="180" w:wrap="around" w:vAnchor="text" w:hAnchor="text" w:y="1"/>
        <w:rPr>
          <w:sz w:val="20"/>
          <w:szCs w:val="22"/>
        </w:rPr>
      </w:pPr>
    </w:p>
    <w:p w14:paraId="52801CF9" w14:textId="7500E83E" w:rsidR="0055581F" w:rsidRDefault="0055581F" w:rsidP="0055581F">
      <w:pPr>
        <w:rPr>
          <w:sz w:val="20"/>
          <w:szCs w:val="22"/>
        </w:rPr>
      </w:pPr>
      <w:r>
        <w:rPr>
          <w:sz w:val="20"/>
          <w:szCs w:val="22"/>
        </w:rPr>
        <w:t xml:space="preserve">The following charts illustrate the proportion of lifestage segments make up the customer premium segments, and </w:t>
      </w:r>
      <w:proofErr w:type="spellStart"/>
      <w:r>
        <w:rPr>
          <w:sz w:val="20"/>
          <w:szCs w:val="22"/>
        </w:rPr>
        <w:t>visa</w:t>
      </w:r>
      <w:proofErr w:type="spellEnd"/>
      <w:r>
        <w:rPr>
          <w:sz w:val="20"/>
          <w:szCs w:val="22"/>
        </w:rPr>
        <w:t xml:space="preserve"> versa. </w:t>
      </w:r>
    </w:p>
    <w:p w14:paraId="2D7EF6E7" w14:textId="209A8D3B" w:rsidR="0055581F" w:rsidRDefault="0055581F" w:rsidP="0055581F">
      <w:pPr>
        <w:rPr>
          <w:sz w:val="20"/>
          <w:szCs w:val="22"/>
        </w:rPr>
      </w:pPr>
    </w:p>
    <w:p w14:paraId="05598569" w14:textId="32290647" w:rsidR="0055581F" w:rsidRDefault="0055581F" w:rsidP="0055581F">
      <w:pPr>
        <w:rPr>
          <w:sz w:val="20"/>
          <w:szCs w:val="22"/>
        </w:rPr>
      </w:pPr>
    </w:p>
    <w:p w14:paraId="3E2A7468" w14:textId="5C1E3662" w:rsidR="0055581F" w:rsidRPr="0055581F" w:rsidRDefault="00962ADC" w:rsidP="0055581F">
      <w:pPr>
        <w:rPr>
          <w:b/>
          <w:bCs/>
        </w:rPr>
        <w:sectPr w:rsidR="0055581F" w:rsidRPr="0055581F" w:rsidSect="002A5BA5">
          <w:pgSz w:w="12240" w:h="15840" w:code="1"/>
          <w:pgMar w:top="720" w:right="720" w:bottom="720" w:left="720" w:header="289" w:footer="0" w:gutter="0"/>
          <w:cols w:space="708"/>
          <w:docGrid w:linePitch="360"/>
        </w:sectPr>
      </w:pPr>
      <w:r w:rsidRPr="00962ADC">
        <w:rPr>
          <w:b/>
          <w:bCs/>
        </w:rPr>
        <w:drawing>
          <wp:anchor distT="0" distB="0" distL="114300" distR="114300" simplePos="0" relativeHeight="251703296" behindDoc="0" locked="0" layoutInCell="1" allowOverlap="1" wp14:anchorId="0CDD4720" wp14:editId="1F7DABE7">
            <wp:simplePos x="0" y="0"/>
            <wp:positionH relativeFrom="column">
              <wp:posOffset>-292898</wp:posOffset>
            </wp:positionH>
            <wp:positionV relativeFrom="paragraph">
              <wp:posOffset>5239385</wp:posOffset>
            </wp:positionV>
            <wp:extent cx="5201376" cy="2572109"/>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01376" cy="2572109"/>
                    </a:xfrm>
                    <a:prstGeom prst="rect">
                      <a:avLst/>
                    </a:prstGeom>
                  </pic:spPr>
                </pic:pic>
              </a:graphicData>
            </a:graphic>
            <wp14:sizeRelH relativeFrom="page">
              <wp14:pctWidth>0</wp14:pctWidth>
            </wp14:sizeRelH>
            <wp14:sizeRelV relativeFrom="page">
              <wp14:pctHeight>0</wp14:pctHeight>
            </wp14:sizeRelV>
          </wp:anchor>
        </w:drawing>
      </w:r>
      <w:r w:rsidRPr="00962ADC">
        <w:rPr>
          <w:b/>
          <w:bCs/>
        </w:rPr>
        <w:drawing>
          <wp:anchor distT="0" distB="0" distL="114300" distR="114300" simplePos="0" relativeHeight="251701248" behindDoc="0" locked="0" layoutInCell="1" allowOverlap="1" wp14:anchorId="1B40249E" wp14:editId="6D769F11">
            <wp:simplePos x="0" y="0"/>
            <wp:positionH relativeFrom="column">
              <wp:posOffset>-299543</wp:posOffset>
            </wp:positionH>
            <wp:positionV relativeFrom="paragraph">
              <wp:posOffset>2722245</wp:posOffset>
            </wp:positionV>
            <wp:extent cx="5088890" cy="24003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88890" cy="2400300"/>
                    </a:xfrm>
                    <a:prstGeom prst="rect">
                      <a:avLst/>
                    </a:prstGeom>
                  </pic:spPr>
                </pic:pic>
              </a:graphicData>
            </a:graphic>
            <wp14:sizeRelH relativeFrom="page">
              <wp14:pctWidth>0</wp14:pctWidth>
            </wp14:sizeRelH>
            <wp14:sizeRelV relativeFrom="page">
              <wp14:pctHeight>0</wp14:pctHeight>
            </wp14:sizeRelV>
          </wp:anchor>
        </w:drawing>
      </w:r>
      <w:r w:rsidRPr="0055581F">
        <w:rPr>
          <w:b/>
          <w:bCs/>
        </w:rPr>
        <w:drawing>
          <wp:anchor distT="0" distB="0" distL="114300" distR="114300" simplePos="0" relativeHeight="251699200" behindDoc="0" locked="0" layoutInCell="1" allowOverlap="1" wp14:anchorId="411A4B74" wp14:editId="1C16BC77">
            <wp:simplePos x="0" y="0"/>
            <wp:positionH relativeFrom="column">
              <wp:posOffset>-43062</wp:posOffset>
            </wp:positionH>
            <wp:positionV relativeFrom="paragraph">
              <wp:posOffset>32562</wp:posOffset>
            </wp:positionV>
            <wp:extent cx="3091875" cy="2562446"/>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91875" cy="2562446"/>
                    </a:xfrm>
                    <a:prstGeom prst="rect">
                      <a:avLst/>
                    </a:prstGeom>
                  </pic:spPr>
                </pic:pic>
              </a:graphicData>
            </a:graphic>
            <wp14:sizeRelH relativeFrom="page">
              <wp14:pctWidth>0</wp14:pctWidth>
            </wp14:sizeRelH>
            <wp14:sizeRelV relativeFrom="page">
              <wp14:pctHeight>0</wp14:pctHeight>
            </wp14:sizeRelV>
          </wp:anchor>
        </w:drawing>
      </w:r>
      <w:r w:rsidRPr="00962ADC">
        <w:rPr>
          <w:b/>
          <w:bCs/>
        </w:rPr>
        <w:drawing>
          <wp:anchor distT="0" distB="0" distL="114300" distR="114300" simplePos="0" relativeHeight="251702272" behindDoc="0" locked="0" layoutInCell="1" allowOverlap="1" wp14:anchorId="4B57AA63" wp14:editId="34A3634A">
            <wp:simplePos x="0" y="0"/>
            <wp:positionH relativeFrom="column">
              <wp:posOffset>4784651</wp:posOffset>
            </wp:positionH>
            <wp:positionV relativeFrom="paragraph">
              <wp:posOffset>3477894</wp:posOffset>
            </wp:positionV>
            <wp:extent cx="1505028" cy="776177"/>
            <wp:effectExtent l="0" t="0" r="0" b="508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09272" cy="778366"/>
                    </a:xfrm>
                    <a:prstGeom prst="rect">
                      <a:avLst/>
                    </a:prstGeom>
                  </pic:spPr>
                </pic:pic>
              </a:graphicData>
            </a:graphic>
            <wp14:sizeRelH relativeFrom="page">
              <wp14:pctWidth>0</wp14:pctWidth>
            </wp14:sizeRelH>
            <wp14:sizeRelV relativeFrom="page">
              <wp14:pctHeight>0</wp14:pctHeight>
            </wp14:sizeRelV>
          </wp:anchor>
        </w:drawing>
      </w:r>
      <w:r w:rsidRPr="00962ADC">
        <w:rPr>
          <w:b/>
          <w:bCs/>
        </w:rPr>
        <w:drawing>
          <wp:anchor distT="0" distB="0" distL="114300" distR="114300" simplePos="0" relativeHeight="251700224" behindDoc="0" locked="0" layoutInCell="1" allowOverlap="1" wp14:anchorId="709F1A5B" wp14:editId="31D533B9">
            <wp:simplePos x="0" y="0"/>
            <wp:positionH relativeFrom="column">
              <wp:posOffset>4901608</wp:posOffset>
            </wp:positionH>
            <wp:positionV relativeFrom="paragraph">
              <wp:posOffset>1064304</wp:posOffset>
            </wp:positionV>
            <wp:extent cx="1275597" cy="833253"/>
            <wp:effectExtent l="0" t="0" r="1270" b="508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277149" cy="834267"/>
                    </a:xfrm>
                    <a:prstGeom prst="rect">
                      <a:avLst/>
                    </a:prstGeom>
                  </pic:spPr>
                </pic:pic>
              </a:graphicData>
            </a:graphic>
            <wp14:sizeRelH relativeFrom="page">
              <wp14:pctWidth>0</wp14:pctWidth>
            </wp14:sizeRelH>
            <wp14:sizeRelV relativeFrom="page">
              <wp14:pctHeight>0</wp14:pctHeight>
            </wp14:sizeRelV>
          </wp:anchor>
        </w:drawing>
      </w:r>
      <w:r w:rsidRPr="00962ADC">
        <w:rPr>
          <w:b/>
          <w:bCs/>
        </w:rPr>
        <w:drawing>
          <wp:anchor distT="0" distB="0" distL="114300" distR="114300" simplePos="0" relativeHeight="251704320" behindDoc="0" locked="0" layoutInCell="1" allowOverlap="1" wp14:anchorId="334273C7" wp14:editId="28887607">
            <wp:simplePos x="0" y="0"/>
            <wp:positionH relativeFrom="column">
              <wp:posOffset>4688471</wp:posOffset>
            </wp:positionH>
            <wp:positionV relativeFrom="paragraph">
              <wp:posOffset>6039928</wp:posOffset>
            </wp:positionV>
            <wp:extent cx="1466850" cy="714375"/>
            <wp:effectExtent l="0" t="0" r="0"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466850" cy="714375"/>
                    </a:xfrm>
                    <a:prstGeom prst="rect">
                      <a:avLst/>
                    </a:prstGeom>
                  </pic:spPr>
                </pic:pic>
              </a:graphicData>
            </a:graphic>
            <wp14:sizeRelH relativeFrom="page">
              <wp14:pctWidth>0</wp14:pctWidth>
            </wp14:sizeRelH>
            <wp14:sizeRelV relativeFrom="page">
              <wp14:pctHeight>0</wp14:pctHeight>
            </wp14:sizeRelV>
          </wp:anchor>
        </w:drawing>
      </w:r>
      <w:r w:rsidRPr="00962ADC">
        <w:rPr>
          <w:b/>
          <w:bCs/>
        </w:rPr>
        <w:t xml:space="preserve">  </w:t>
      </w: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7387D1EF" w14:textId="77777777" w:rsidTr="001F3540">
        <w:trPr>
          <w:trHeight w:val="17"/>
        </w:trPr>
        <w:tc>
          <w:tcPr>
            <w:tcW w:w="4464" w:type="dxa"/>
            <w:tcBorders>
              <w:top w:val="single" w:sz="48" w:space="0" w:color="D83D27" w:themeColor="accent2"/>
            </w:tcBorders>
          </w:tcPr>
          <w:p w14:paraId="7DC09E7B" w14:textId="77777777" w:rsidR="00C3569F" w:rsidRPr="009D2C09" w:rsidRDefault="00C3569F" w:rsidP="002A5BA5"/>
        </w:tc>
        <w:tc>
          <w:tcPr>
            <w:tcW w:w="6307" w:type="dxa"/>
          </w:tcPr>
          <w:p w14:paraId="618CD9AE" w14:textId="77777777" w:rsidR="00C3569F" w:rsidRPr="009D2C09" w:rsidRDefault="00C3569F" w:rsidP="00B7244E"/>
        </w:tc>
      </w:tr>
      <w:tr w:rsidR="00C3569F" w14:paraId="455F6365" w14:textId="77777777" w:rsidTr="001F3540">
        <w:trPr>
          <w:trHeight w:val="8973"/>
        </w:trPr>
        <w:tc>
          <w:tcPr>
            <w:tcW w:w="10771" w:type="dxa"/>
            <w:gridSpan w:val="2"/>
          </w:tcPr>
          <w:p w14:paraId="1585B437" w14:textId="58258F4C" w:rsidR="00C3569F" w:rsidRPr="00620D24" w:rsidRDefault="00962ADC" w:rsidP="00B7244E">
            <w:r w:rsidRPr="00962ADC">
              <w:drawing>
                <wp:anchor distT="0" distB="0" distL="114300" distR="114300" simplePos="0" relativeHeight="251708416" behindDoc="0" locked="0" layoutInCell="1" allowOverlap="1" wp14:anchorId="5323ADE3" wp14:editId="7F0A2491">
                  <wp:simplePos x="0" y="0"/>
                  <wp:positionH relativeFrom="column">
                    <wp:posOffset>4645823</wp:posOffset>
                  </wp:positionH>
                  <wp:positionV relativeFrom="paragraph">
                    <wp:posOffset>3897704</wp:posOffset>
                  </wp:positionV>
                  <wp:extent cx="1219200" cy="771525"/>
                  <wp:effectExtent l="0" t="0" r="0" b="95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219200" cy="771525"/>
                          </a:xfrm>
                          <a:prstGeom prst="rect">
                            <a:avLst/>
                          </a:prstGeom>
                        </pic:spPr>
                      </pic:pic>
                    </a:graphicData>
                  </a:graphic>
                  <wp14:sizeRelH relativeFrom="page">
                    <wp14:pctWidth>0</wp14:pctWidth>
                  </wp14:sizeRelH>
                  <wp14:sizeRelV relativeFrom="page">
                    <wp14:pctHeight>0</wp14:pctHeight>
                  </wp14:sizeRelV>
                </wp:anchor>
              </w:drawing>
            </w:r>
            <w:r w:rsidRPr="00962ADC">
              <w:drawing>
                <wp:anchor distT="0" distB="0" distL="114300" distR="114300" simplePos="0" relativeHeight="251706368" behindDoc="0" locked="0" layoutInCell="1" allowOverlap="1" wp14:anchorId="26682EDF" wp14:editId="2A921F12">
                  <wp:simplePos x="0" y="0"/>
                  <wp:positionH relativeFrom="column">
                    <wp:posOffset>4644922</wp:posOffset>
                  </wp:positionH>
                  <wp:positionV relativeFrom="paragraph">
                    <wp:posOffset>974090</wp:posOffset>
                  </wp:positionV>
                  <wp:extent cx="1247949" cy="781159"/>
                  <wp:effectExtent l="0" t="0" r="952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47949" cy="781159"/>
                          </a:xfrm>
                          <a:prstGeom prst="rect">
                            <a:avLst/>
                          </a:prstGeom>
                        </pic:spPr>
                      </pic:pic>
                    </a:graphicData>
                  </a:graphic>
                  <wp14:sizeRelH relativeFrom="page">
                    <wp14:pctWidth>0</wp14:pctWidth>
                  </wp14:sizeRelH>
                  <wp14:sizeRelV relativeFrom="page">
                    <wp14:pctHeight>0</wp14:pctHeight>
                  </wp14:sizeRelV>
                </wp:anchor>
              </w:drawing>
            </w:r>
            <w:r w:rsidRPr="00962ADC">
              <w:drawing>
                <wp:anchor distT="0" distB="0" distL="114300" distR="114300" simplePos="0" relativeHeight="251707392" behindDoc="0" locked="0" layoutInCell="1" allowOverlap="1" wp14:anchorId="2942EF45" wp14:editId="782EA6F5">
                  <wp:simplePos x="0" y="0"/>
                  <wp:positionH relativeFrom="column">
                    <wp:posOffset>-85755</wp:posOffset>
                  </wp:positionH>
                  <wp:positionV relativeFrom="paragraph">
                    <wp:posOffset>3120390</wp:posOffset>
                  </wp:positionV>
                  <wp:extent cx="4160652" cy="2773768"/>
                  <wp:effectExtent l="0" t="0" r="0" b="762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60652" cy="2773768"/>
                          </a:xfrm>
                          <a:prstGeom prst="rect">
                            <a:avLst/>
                          </a:prstGeom>
                        </pic:spPr>
                      </pic:pic>
                    </a:graphicData>
                  </a:graphic>
                  <wp14:sizeRelH relativeFrom="page">
                    <wp14:pctWidth>0</wp14:pctWidth>
                  </wp14:sizeRelH>
                  <wp14:sizeRelV relativeFrom="page">
                    <wp14:pctHeight>0</wp14:pctHeight>
                  </wp14:sizeRelV>
                </wp:anchor>
              </w:drawing>
            </w:r>
            <w:r w:rsidRPr="00962ADC">
              <w:drawing>
                <wp:anchor distT="0" distB="0" distL="114300" distR="114300" simplePos="0" relativeHeight="251705344" behindDoc="0" locked="0" layoutInCell="1" allowOverlap="1" wp14:anchorId="21383D13" wp14:editId="6B6B710B">
                  <wp:simplePos x="0" y="0"/>
                  <wp:positionH relativeFrom="column">
                    <wp:posOffset>-32710</wp:posOffset>
                  </wp:positionH>
                  <wp:positionV relativeFrom="paragraph">
                    <wp:posOffset>242570</wp:posOffset>
                  </wp:positionV>
                  <wp:extent cx="3923414" cy="2602100"/>
                  <wp:effectExtent l="0" t="0" r="1270" b="825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23414" cy="2602100"/>
                          </a:xfrm>
                          <a:prstGeom prst="rect">
                            <a:avLst/>
                          </a:prstGeom>
                        </pic:spPr>
                      </pic:pic>
                    </a:graphicData>
                  </a:graphic>
                  <wp14:sizeRelH relativeFrom="page">
                    <wp14:pctWidth>0</wp14:pctWidth>
                  </wp14:sizeRelH>
                  <wp14:sizeRelV relativeFrom="page">
                    <wp14:pctHeight>0</wp14:pctHeight>
                  </wp14:sizeRelV>
                </wp:anchor>
              </w:drawing>
            </w:r>
          </w:p>
        </w:tc>
      </w:tr>
    </w:tbl>
    <w:p w14:paraId="6681C1B1" w14:textId="0F9C14E7" w:rsidR="00C3569F" w:rsidRDefault="00C3569F" w:rsidP="00B7244E"/>
    <w:p w14:paraId="1AF0999D" w14:textId="731C7A5D" w:rsidR="00C3569F" w:rsidRDefault="00962ADC" w:rsidP="00B7244E">
      <w:pPr>
        <w:sectPr w:rsidR="00C3569F" w:rsidSect="002A5BA5">
          <w:pgSz w:w="12240" w:h="15840" w:code="1"/>
          <w:pgMar w:top="720" w:right="720" w:bottom="720" w:left="720" w:header="289" w:footer="0" w:gutter="0"/>
          <w:cols w:space="708"/>
          <w:docGrid w:linePitch="360"/>
        </w:sectPr>
      </w:pPr>
      <w:r w:rsidRPr="00962ADC">
        <w:drawing>
          <wp:anchor distT="0" distB="0" distL="114300" distR="114300" simplePos="0" relativeHeight="251710464" behindDoc="0" locked="0" layoutInCell="1" allowOverlap="1" wp14:anchorId="275F6853" wp14:editId="03EFF3F5">
            <wp:simplePos x="0" y="0"/>
            <wp:positionH relativeFrom="column">
              <wp:posOffset>4644183</wp:posOffset>
            </wp:positionH>
            <wp:positionV relativeFrom="paragraph">
              <wp:posOffset>1129030</wp:posOffset>
            </wp:positionV>
            <wp:extent cx="1476375" cy="733425"/>
            <wp:effectExtent l="0" t="0" r="9525" b="95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76375" cy="733425"/>
                    </a:xfrm>
                    <a:prstGeom prst="rect">
                      <a:avLst/>
                    </a:prstGeom>
                  </pic:spPr>
                </pic:pic>
              </a:graphicData>
            </a:graphic>
            <wp14:sizeRelH relativeFrom="page">
              <wp14:pctWidth>0</wp14:pctWidth>
            </wp14:sizeRelH>
            <wp14:sizeRelV relativeFrom="page">
              <wp14:pctHeight>0</wp14:pctHeight>
            </wp14:sizeRelV>
          </wp:anchor>
        </w:drawing>
      </w:r>
      <w:r w:rsidRPr="00962ADC">
        <w:drawing>
          <wp:anchor distT="0" distB="0" distL="114300" distR="114300" simplePos="0" relativeHeight="251709440" behindDoc="0" locked="0" layoutInCell="1" allowOverlap="1" wp14:anchorId="6F208621" wp14:editId="0ED0C9F4">
            <wp:simplePos x="0" y="0"/>
            <wp:positionH relativeFrom="column">
              <wp:posOffset>-287655</wp:posOffset>
            </wp:positionH>
            <wp:positionV relativeFrom="paragraph">
              <wp:posOffset>193320</wp:posOffset>
            </wp:positionV>
            <wp:extent cx="5876778" cy="27432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876778" cy="27432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4464"/>
        <w:gridCol w:w="6293"/>
      </w:tblGrid>
      <w:tr w:rsidR="00C3569F" w:rsidRPr="00F74F95" w14:paraId="7896DA5A" w14:textId="77777777" w:rsidTr="002A5BA5">
        <w:trPr>
          <w:trHeight w:val="60"/>
        </w:trPr>
        <w:tc>
          <w:tcPr>
            <w:tcW w:w="4464" w:type="dxa"/>
            <w:tcBorders>
              <w:top w:val="single" w:sz="48" w:space="0" w:color="D83D27" w:themeColor="accent2"/>
            </w:tcBorders>
          </w:tcPr>
          <w:p w14:paraId="1B41EE9C" w14:textId="77777777" w:rsidR="00C3569F" w:rsidRPr="00475B12" w:rsidRDefault="00C3569F" w:rsidP="00B7244E"/>
        </w:tc>
        <w:tc>
          <w:tcPr>
            <w:tcW w:w="6293" w:type="dxa"/>
          </w:tcPr>
          <w:p w14:paraId="4B6B9097" w14:textId="77777777" w:rsidR="00C3569F" w:rsidRPr="00475B12" w:rsidRDefault="00C3569F" w:rsidP="00B7244E"/>
        </w:tc>
      </w:tr>
      <w:tr w:rsidR="002A5BA5" w:rsidRPr="00F74F95" w14:paraId="7434A0B7" w14:textId="77777777" w:rsidTr="00AA4042">
        <w:trPr>
          <w:trHeight w:val="60"/>
        </w:trPr>
        <w:tc>
          <w:tcPr>
            <w:tcW w:w="10757" w:type="dxa"/>
            <w:gridSpan w:val="2"/>
          </w:tcPr>
          <w:p w14:paraId="185CBB17" w14:textId="5ADD11B4" w:rsidR="002A5BA5" w:rsidRDefault="002A5BA5" w:rsidP="002A5BA5"/>
          <w:p w14:paraId="38822790" w14:textId="77777777" w:rsidR="002A5BA5" w:rsidRPr="00475B12" w:rsidRDefault="002A5BA5" w:rsidP="002A5BA5"/>
        </w:tc>
      </w:tr>
    </w:tbl>
    <w:p w14:paraId="220691C8" w14:textId="6DFCFA3C" w:rsidR="00C3569F" w:rsidRDefault="00962ADC" w:rsidP="00B7244E">
      <w:r w:rsidRPr="00962ADC">
        <w:drawing>
          <wp:anchor distT="0" distB="0" distL="114300" distR="114300" simplePos="0" relativeHeight="251711488" behindDoc="0" locked="0" layoutInCell="1" allowOverlap="1" wp14:anchorId="3A6CA534" wp14:editId="6F5BE3F9">
            <wp:simplePos x="0" y="0"/>
            <wp:positionH relativeFrom="column">
              <wp:posOffset>744279</wp:posOffset>
            </wp:positionH>
            <wp:positionV relativeFrom="paragraph">
              <wp:posOffset>-354580</wp:posOffset>
            </wp:positionV>
            <wp:extent cx="5328297" cy="4157330"/>
            <wp:effectExtent l="0" t="0" r="571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335140" cy="4162669"/>
                    </a:xfrm>
                    <a:prstGeom prst="rect">
                      <a:avLst/>
                    </a:prstGeom>
                  </pic:spPr>
                </pic:pic>
              </a:graphicData>
            </a:graphic>
            <wp14:sizeRelH relativeFrom="page">
              <wp14:pctWidth>0</wp14:pctWidth>
            </wp14:sizeRelH>
            <wp14:sizeRelV relativeFrom="page">
              <wp14:pctHeight>0</wp14:pctHeight>
            </wp14:sizeRelV>
          </wp:anchor>
        </w:drawing>
      </w:r>
    </w:p>
    <w:p w14:paraId="71135E86" w14:textId="4EEB1726" w:rsidR="00C3569F" w:rsidRDefault="00962ADC" w:rsidP="00B7244E">
      <w:pPr>
        <w:sectPr w:rsidR="00C3569F" w:rsidSect="002A5BA5">
          <w:pgSz w:w="12240" w:h="15840" w:code="1"/>
          <w:pgMar w:top="720" w:right="720" w:bottom="720" w:left="720" w:header="289" w:footer="0" w:gutter="0"/>
          <w:cols w:space="708"/>
          <w:docGrid w:linePitch="360"/>
        </w:sectPr>
      </w:pPr>
      <w:r w:rsidRPr="00962ADC">
        <w:drawing>
          <wp:anchor distT="0" distB="0" distL="114300" distR="114300" simplePos="0" relativeHeight="251712512" behindDoc="0" locked="0" layoutInCell="1" allowOverlap="1" wp14:anchorId="2BE3DD34" wp14:editId="31CFEF5A">
            <wp:simplePos x="0" y="0"/>
            <wp:positionH relativeFrom="column">
              <wp:posOffset>584791</wp:posOffset>
            </wp:positionH>
            <wp:positionV relativeFrom="paragraph">
              <wp:posOffset>3606224</wp:posOffset>
            </wp:positionV>
            <wp:extent cx="5553714" cy="4306186"/>
            <wp:effectExtent l="0" t="0" r="889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58159" cy="4309632"/>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25B2D79B" w14:textId="77777777" w:rsidTr="001F3540">
        <w:trPr>
          <w:trHeight w:val="17"/>
        </w:trPr>
        <w:tc>
          <w:tcPr>
            <w:tcW w:w="4464" w:type="dxa"/>
            <w:tcBorders>
              <w:top w:val="single" w:sz="48" w:space="0" w:color="D83D27" w:themeColor="accent2"/>
            </w:tcBorders>
          </w:tcPr>
          <w:p w14:paraId="0F1E35B7" w14:textId="77777777" w:rsidR="00C3569F" w:rsidRPr="009D2C09" w:rsidRDefault="00C3569F" w:rsidP="00B7244E"/>
        </w:tc>
        <w:tc>
          <w:tcPr>
            <w:tcW w:w="6307" w:type="dxa"/>
          </w:tcPr>
          <w:p w14:paraId="14FF6ADA" w14:textId="77777777" w:rsidR="00C3569F" w:rsidRPr="009D2C09" w:rsidRDefault="00C3569F" w:rsidP="00B7244E"/>
        </w:tc>
      </w:tr>
    </w:tbl>
    <w:p w14:paraId="6A58BC2B" w14:textId="34A02327" w:rsidR="004A0DED" w:rsidRDefault="00962ADC" w:rsidP="00962ADC">
      <w:pPr>
        <w:jc w:val="center"/>
      </w:pPr>
      <w:r w:rsidRPr="00962ADC">
        <w:drawing>
          <wp:inline distT="0" distB="0" distL="0" distR="0" wp14:anchorId="772DA6E0" wp14:editId="128D249D">
            <wp:extent cx="5291400" cy="4540102"/>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05626" cy="4552308"/>
                    </a:xfrm>
                    <a:prstGeom prst="rect">
                      <a:avLst/>
                    </a:prstGeom>
                  </pic:spPr>
                </pic:pic>
              </a:graphicData>
            </a:graphic>
          </wp:inline>
        </w:drawing>
      </w:r>
    </w:p>
    <w:p w14:paraId="2E9A3E3E" w14:textId="6E52AF88" w:rsidR="00962ADC" w:rsidRDefault="00962ADC" w:rsidP="00962ADC">
      <w:pPr>
        <w:jc w:val="center"/>
      </w:pPr>
    </w:p>
    <w:p w14:paraId="7524DA88" w14:textId="21E0836D" w:rsidR="00962ADC" w:rsidRDefault="00962ADC" w:rsidP="00962ADC">
      <w:pPr>
        <w:jc w:val="center"/>
      </w:pPr>
    </w:p>
    <w:p w14:paraId="1258BBBE" w14:textId="02DBA31E" w:rsidR="00962ADC" w:rsidRDefault="00766404" w:rsidP="00962ADC">
      <w:pPr>
        <w:rPr>
          <w:sz w:val="20"/>
          <w:szCs w:val="22"/>
        </w:rPr>
      </w:pPr>
      <w:r>
        <w:rPr>
          <w:sz w:val="20"/>
          <w:szCs w:val="22"/>
        </w:rPr>
        <w:t>The</w:t>
      </w:r>
      <w:r>
        <w:rPr>
          <w:sz w:val="20"/>
          <w:szCs w:val="22"/>
        </w:rPr>
        <w:t xml:space="preserve"> We can further dive into their purchasing behavior by looking at their average unit price per transaction.</w:t>
      </w:r>
    </w:p>
    <w:p w14:paraId="3F0D59A4" w14:textId="77777777" w:rsidR="00766404" w:rsidRDefault="00766404" w:rsidP="00962ADC">
      <w:pPr>
        <w:rPr>
          <w:sz w:val="20"/>
          <w:szCs w:val="22"/>
        </w:rPr>
      </w:pPr>
    </w:p>
    <w:p w14:paraId="77540539" w14:textId="1D95D92B" w:rsidR="00766404" w:rsidRDefault="00766404" w:rsidP="00962ADC">
      <w:pPr>
        <w:rPr>
          <w:sz w:val="20"/>
          <w:szCs w:val="22"/>
        </w:rPr>
      </w:pPr>
    </w:p>
    <w:p w14:paraId="18B91047" w14:textId="7405621B" w:rsidR="00766404" w:rsidRDefault="00766404" w:rsidP="00962ADC">
      <w:pPr>
        <w:rPr>
          <w:sz w:val="20"/>
          <w:szCs w:val="22"/>
        </w:rPr>
      </w:pPr>
    </w:p>
    <w:p w14:paraId="0D919156" w14:textId="24813688" w:rsidR="00766404" w:rsidRDefault="00766404" w:rsidP="00962ADC">
      <w:pPr>
        <w:rPr>
          <w:sz w:val="20"/>
          <w:szCs w:val="22"/>
        </w:rPr>
      </w:pPr>
    </w:p>
    <w:p w14:paraId="0C15D248" w14:textId="3C30C396" w:rsidR="00766404" w:rsidRDefault="00766404" w:rsidP="00962ADC">
      <w:pPr>
        <w:rPr>
          <w:sz w:val="20"/>
          <w:szCs w:val="22"/>
        </w:rPr>
      </w:pPr>
    </w:p>
    <w:p w14:paraId="35CC2A82" w14:textId="74878EF8" w:rsidR="00766404" w:rsidRDefault="00766404" w:rsidP="00962ADC">
      <w:pPr>
        <w:rPr>
          <w:sz w:val="20"/>
          <w:szCs w:val="22"/>
        </w:rPr>
      </w:pPr>
    </w:p>
    <w:p w14:paraId="0F84C6D1" w14:textId="73CC0A2D" w:rsidR="00766404" w:rsidRDefault="00766404" w:rsidP="00962ADC">
      <w:pPr>
        <w:rPr>
          <w:sz w:val="20"/>
          <w:szCs w:val="22"/>
        </w:rPr>
      </w:pPr>
    </w:p>
    <w:p w14:paraId="75AF60C6" w14:textId="642072A8" w:rsidR="00766404" w:rsidRDefault="00766404" w:rsidP="00962ADC">
      <w:pPr>
        <w:rPr>
          <w:sz w:val="20"/>
          <w:szCs w:val="22"/>
        </w:rPr>
      </w:pPr>
    </w:p>
    <w:p w14:paraId="4BDB7212" w14:textId="3CB3EA9D" w:rsidR="00766404" w:rsidRDefault="00766404" w:rsidP="00962ADC">
      <w:pPr>
        <w:rPr>
          <w:sz w:val="20"/>
          <w:szCs w:val="22"/>
        </w:rPr>
      </w:pPr>
    </w:p>
    <w:p w14:paraId="5D3C6D36" w14:textId="7236AB32" w:rsidR="00766404" w:rsidRDefault="00766404" w:rsidP="00962ADC">
      <w:pPr>
        <w:rPr>
          <w:sz w:val="20"/>
          <w:szCs w:val="22"/>
        </w:rPr>
      </w:pPr>
    </w:p>
    <w:p w14:paraId="3652A3A9" w14:textId="1B5D6609" w:rsidR="00766404" w:rsidRDefault="00766404" w:rsidP="00962ADC">
      <w:pPr>
        <w:rPr>
          <w:sz w:val="20"/>
          <w:szCs w:val="22"/>
        </w:rPr>
      </w:pPr>
    </w:p>
    <w:p w14:paraId="6920205D" w14:textId="1086795D" w:rsidR="00766404" w:rsidRDefault="00766404" w:rsidP="00962ADC">
      <w:pPr>
        <w:rPr>
          <w:sz w:val="20"/>
          <w:szCs w:val="22"/>
        </w:rPr>
      </w:pPr>
    </w:p>
    <w:p w14:paraId="11EA95A4" w14:textId="6F7B7889" w:rsidR="00766404" w:rsidRDefault="00766404" w:rsidP="00962ADC">
      <w:pPr>
        <w:rPr>
          <w:sz w:val="20"/>
          <w:szCs w:val="22"/>
        </w:rPr>
      </w:pPr>
    </w:p>
    <w:p w14:paraId="6ECC164E" w14:textId="268095F7" w:rsidR="00766404" w:rsidRDefault="00766404" w:rsidP="00962ADC">
      <w:pPr>
        <w:rPr>
          <w:sz w:val="20"/>
          <w:szCs w:val="22"/>
        </w:rPr>
      </w:pPr>
    </w:p>
    <w:p w14:paraId="2E05E04D" w14:textId="327AACF6" w:rsidR="00766404" w:rsidRDefault="00766404" w:rsidP="00962ADC">
      <w:pPr>
        <w:rPr>
          <w:sz w:val="20"/>
          <w:szCs w:val="22"/>
        </w:rPr>
      </w:pPr>
    </w:p>
    <w:p w14:paraId="274A1BAE" w14:textId="6114B288" w:rsidR="00766404" w:rsidRDefault="00766404" w:rsidP="00962ADC">
      <w:pPr>
        <w:rPr>
          <w:sz w:val="20"/>
          <w:szCs w:val="22"/>
        </w:rPr>
      </w:pPr>
    </w:p>
    <w:p w14:paraId="721200D1" w14:textId="37B643F8" w:rsidR="00766404" w:rsidRDefault="00766404" w:rsidP="00962ADC">
      <w:pPr>
        <w:rPr>
          <w:sz w:val="20"/>
          <w:szCs w:val="22"/>
        </w:rPr>
      </w:pPr>
    </w:p>
    <w:p w14:paraId="665A4640" w14:textId="3045F831" w:rsidR="00766404" w:rsidRDefault="00766404" w:rsidP="00962ADC">
      <w:pPr>
        <w:rPr>
          <w:sz w:val="20"/>
          <w:szCs w:val="22"/>
        </w:rPr>
      </w:pPr>
    </w:p>
    <w:p w14:paraId="074F3BB5" w14:textId="05B2424F" w:rsidR="00766404" w:rsidRDefault="00766404" w:rsidP="00962ADC">
      <w:pPr>
        <w:rPr>
          <w:sz w:val="20"/>
          <w:szCs w:val="22"/>
        </w:rPr>
      </w:pPr>
    </w:p>
    <w:p w14:paraId="22A682FA" w14:textId="68FB8616" w:rsidR="00766404" w:rsidRDefault="00766404" w:rsidP="00962ADC">
      <w:pPr>
        <w:rPr>
          <w:sz w:val="20"/>
          <w:szCs w:val="22"/>
        </w:rPr>
      </w:pPr>
    </w:p>
    <w:p w14:paraId="1453EEF5" w14:textId="7302F53B" w:rsidR="00766404" w:rsidRDefault="00766404" w:rsidP="00962ADC">
      <w:pPr>
        <w:rPr>
          <w:sz w:val="20"/>
          <w:szCs w:val="22"/>
        </w:rPr>
      </w:pPr>
    </w:p>
    <w:p w14:paraId="5386DC88" w14:textId="77C7303C" w:rsidR="00766404" w:rsidRDefault="00766404" w:rsidP="00962ADC">
      <w:pPr>
        <w:rPr>
          <w:sz w:val="20"/>
          <w:szCs w:val="22"/>
        </w:rPr>
      </w:pPr>
    </w:p>
    <w:p w14:paraId="2F925E0A" w14:textId="1D2E835F" w:rsidR="00766404" w:rsidRDefault="00766404" w:rsidP="00962ADC">
      <w:pPr>
        <w:rPr>
          <w:sz w:val="20"/>
          <w:szCs w:val="22"/>
        </w:rPr>
      </w:pPr>
    </w:p>
    <w:p w14:paraId="1C728FE8" w14:textId="72077A31" w:rsidR="00766404" w:rsidRDefault="00766404" w:rsidP="00962ADC">
      <w:pPr>
        <w:rPr>
          <w:sz w:val="20"/>
          <w:szCs w:val="22"/>
        </w:rPr>
      </w:pPr>
    </w:p>
    <w:p w14:paraId="23E78B82" w14:textId="04DFCEAD" w:rsidR="00766404" w:rsidRDefault="00766404" w:rsidP="00962ADC">
      <w:pPr>
        <w:rPr>
          <w:sz w:val="20"/>
          <w:szCs w:val="22"/>
        </w:rPr>
      </w:pPr>
    </w:p>
    <w:p w14:paraId="19086B29" w14:textId="324CD107" w:rsidR="00766404" w:rsidRDefault="00766404" w:rsidP="00962ADC">
      <w:pPr>
        <w:rPr>
          <w:sz w:val="20"/>
          <w:szCs w:val="22"/>
        </w:rPr>
      </w:pPr>
    </w:p>
    <w:p w14:paraId="1FE10B32" w14:textId="1451BA84" w:rsidR="00766404" w:rsidRPr="00927AAB" w:rsidRDefault="00766404" w:rsidP="00766404">
      <w:pPr>
        <w:pStyle w:val="Heading2"/>
        <w:framePr w:hSpace="180" w:wrap="around" w:vAnchor="text" w:hAnchor="text" w:y="1"/>
        <w:rPr>
          <w:sz w:val="22"/>
          <w:szCs w:val="28"/>
        </w:rPr>
      </w:pPr>
      <w:r>
        <w:rPr>
          <w:sz w:val="22"/>
          <w:szCs w:val="28"/>
        </w:rPr>
        <w:t xml:space="preserve">Customer Segments – </w:t>
      </w:r>
      <w:r>
        <w:rPr>
          <w:sz w:val="22"/>
          <w:szCs w:val="28"/>
        </w:rPr>
        <w:t>Average Unit Price Analysis Per Lifestage</w:t>
      </w:r>
    </w:p>
    <w:p w14:paraId="1DF4DBCD" w14:textId="309DD1CB" w:rsidR="00766404" w:rsidRDefault="00766404" w:rsidP="00962ADC">
      <w:pPr>
        <w:rPr>
          <w:sz w:val="20"/>
          <w:szCs w:val="22"/>
        </w:rPr>
      </w:pPr>
    </w:p>
    <w:p w14:paraId="31861703" w14:textId="77777777" w:rsidR="00766404" w:rsidRDefault="00766404" w:rsidP="00962ADC">
      <w:pPr>
        <w:rPr>
          <w:sz w:val="20"/>
          <w:szCs w:val="22"/>
        </w:rPr>
      </w:pPr>
    </w:p>
    <w:p w14:paraId="53105E36" w14:textId="0A26C3C1" w:rsidR="00766404" w:rsidRDefault="00766404" w:rsidP="00766404">
      <w:pPr>
        <w:rPr>
          <w:sz w:val="20"/>
          <w:szCs w:val="22"/>
        </w:rPr>
      </w:pPr>
      <w:r>
        <w:rPr>
          <w:sz w:val="20"/>
          <w:szCs w:val="22"/>
        </w:rPr>
        <w:t>Looking at the data, we see that younger singles/couples and new families are more willing to spend on more premium ranges of snacks.</w:t>
      </w:r>
    </w:p>
    <w:p w14:paraId="6B7D49EC" w14:textId="77777777" w:rsidR="00766404" w:rsidRDefault="00766404" w:rsidP="00766404">
      <w:pPr>
        <w:rPr>
          <w:sz w:val="20"/>
          <w:szCs w:val="22"/>
        </w:rPr>
      </w:pPr>
    </w:p>
    <w:p w14:paraId="001B2E83" w14:textId="168F77E3" w:rsidR="00766404" w:rsidRDefault="00766404" w:rsidP="00766404">
      <w:pPr>
        <w:rPr>
          <w:sz w:val="20"/>
          <w:szCs w:val="22"/>
        </w:rPr>
      </w:pPr>
      <w:r w:rsidRPr="00766404">
        <w:rPr>
          <w:sz w:val="20"/>
          <w:szCs w:val="22"/>
        </w:rPr>
        <w:drawing>
          <wp:inline distT="0" distB="0" distL="0" distR="0" wp14:anchorId="6DF2E14E" wp14:editId="625CA0BE">
            <wp:extent cx="6858000" cy="16148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1614805"/>
                    </a:xfrm>
                    <a:prstGeom prst="rect">
                      <a:avLst/>
                    </a:prstGeom>
                  </pic:spPr>
                </pic:pic>
              </a:graphicData>
            </a:graphic>
          </wp:inline>
        </w:drawing>
      </w:r>
    </w:p>
    <w:p w14:paraId="18F6FCC2" w14:textId="77777777" w:rsidR="00766404" w:rsidRDefault="00766404" w:rsidP="00766404">
      <w:pPr>
        <w:rPr>
          <w:sz w:val="20"/>
          <w:szCs w:val="22"/>
        </w:rPr>
      </w:pPr>
    </w:p>
    <w:p w14:paraId="3F035394" w14:textId="7DAA3BDD" w:rsidR="00766404" w:rsidRDefault="00766404" w:rsidP="00766404">
      <w:pPr>
        <w:rPr>
          <w:sz w:val="20"/>
          <w:szCs w:val="22"/>
        </w:rPr>
      </w:pPr>
    </w:p>
    <w:p w14:paraId="06C78B18" w14:textId="302FCA4C" w:rsidR="00766404" w:rsidRDefault="00766404" w:rsidP="00766404">
      <w:pPr>
        <w:jc w:val="center"/>
        <w:rPr>
          <w:sz w:val="20"/>
          <w:szCs w:val="22"/>
        </w:rPr>
      </w:pPr>
    </w:p>
    <w:p w14:paraId="34709064" w14:textId="015C5603" w:rsidR="00766404" w:rsidRDefault="00766404" w:rsidP="00766404">
      <w:pPr>
        <w:jc w:val="center"/>
        <w:rPr>
          <w:sz w:val="20"/>
          <w:szCs w:val="22"/>
        </w:rPr>
      </w:pPr>
      <w:r w:rsidRPr="00766404">
        <w:rPr>
          <w:sz w:val="20"/>
          <w:szCs w:val="22"/>
        </w:rPr>
        <w:drawing>
          <wp:inline distT="0" distB="0" distL="0" distR="0" wp14:anchorId="4E5C5701" wp14:editId="043343C2">
            <wp:extent cx="4359349" cy="4288657"/>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2758" cy="4360875"/>
                    </a:xfrm>
                    <a:prstGeom prst="rect">
                      <a:avLst/>
                    </a:prstGeom>
                  </pic:spPr>
                </pic:pic>
              </a:graphicData>
            </a:graphic>
          </wp:inline>
        </w:drawing>
      </w:r>
    </w:p>
    <w:p w14:paraId="487D8125" w14:textId="11D03818" w:rsidR="00766404" w:rsidRDefault="00766404" w:rsidP="00766404">
      <w:pPr>
        <w:jc w:val="center"/>
        <w:rPr>
          <w:sz w:val="20"/>
          <w:szCs w:val="22"/>
        </w:rPr>
      </w:pPr>
    </w:p>
    <w:p w14:paraId="7C04A76A" w14:textId="0C3071B9" w:rsidR="00766404" w:rsidRDefault="00766404" w:rsidP="00766404">
      <w:pPr>
        <w:jc w:val="center"/>
        <w:rPr>
          <w:sz w:val="20"/>
          <w:szCs w:val="22"/>
        </w:rPr>
      </w:pPr>
    </w:p>
    <w:p w14:paraId="398778EF" w14:textId="1D37418B" w:rsidR="00766404" w:rsidRDefault="00766404" w:rsidP="00766404">
      <w:pPr>
        <w:jc w:val="center"/>
        <w:rPr>
          <w:sz w:val="20"/>
          <w:szCs w:val="22"/>
        </w:rPr>
      </w:pPr>
    </w:p>
    <w:p w14:paraId="6BDA275E" w14:textId="2B2531FE" w:rsidR="00766404" w:rsidRDefault="00766404" w:rsidP="00766404">
      <w:pPr>
        <w:jc w:val="center"/>
        <w:rPr>
          <w:sz w:val="20"/>
          <w:szCs w:val="22"/>
        </w:rPr>
      </w:pPr>
    </w:p>
    <w:p w14:paraId="4CFBA607" w14:textId="6D1D42B1" w:rsidR="00766404" w:rsidRDefault="00766404" w:rsidP="00766404">
      <w:pPr>
        <w:jc w:val="center"/>
        <w:rPr>
          <w:sz w:val="20"/>
          <w:szCs w:val="22"/>
        </w:rPr>
      </w:pPr>
    </w:p>
    <w:p w14:paraId="16946C93" w14:textId="57160902" w:rsidR="00766404" w:rsidRDefault="00766404" w:rsidP="00766404">
      <w:pPr>
        <w:jc w:val="center"/>
        <w:rPr>
          <w:sz w:val="20"/>
          <w:szCs w:val="22"/>
        </w:rPr>
      </w:pPr>
    </w:p>
    <w:p w14:paraId="0364881E" w14:textId="42C69A13" w:rsidR="00766404" w:rsidRDefault="00766404" w:rsidP="00766404">
      <w:pPr>
        <w:jc w:val="center"/>
        <w:rPr>
          <w:sz w:val="20"/>
          <w:szCs w:val="22"/>
        </w:rPr>
      </w:pPr>
    </w:p>
    <w:p w14:paraId="5811A710" w14:textId="3842FAB0" w:rsidR="00766404" w:rsidRDefault="00766404" w:rsidP="00766404">
      <w:pPr>
        <w:jc w:val="center"/>
        <w:rPr>
          <w:sz w:val="20"/>
          <w:szCs w:val="22"/>
        </w:rPr>
      </w:pPr>
    </w:p>
    <w:p w14:paraId="7C97FEA9" w14:textId="6E119998" w:rsidR="00766404" w:rsidRDefault="00766404" w:rsidP="00766404">
      <w:pPr>
        <w:jc w:val="center"/>
        <w:rPr>
          <w:sz w:val="20"/>
          <w:szCs w:val="22"/>
        </w:rPr>
      </w:pPr>
    </w:p>
    <w:p w14:paraId="343E5454" w14:textId="5635FAF3" w:rsidR="00766404" w:rsidRDefault="00766404" w:rsidP="00766404">
      <w:pPr>
        <w:jc w:val="center"/>
        <w:rPr>
          <w:sz w:val="20"/>
          <w:szCs w:val="22"/>
        </w:rPr>
      </w:pPr>
    </w:p>
    <w:p w14:paraId="6FE90D59" w14:textId="5AB1FDB3" w:rsidR="00766404" w:rsidRDefault="00766404" w:rsidP="00766404">
      <w:pPr>
        <w:jc w:val="center"/>
        <w:rPr>
          <w:sz w:val="20"/>
          <w:szCs w:val="22"/>
        </w:rPr>
      </w:pPr>
    </w:p>
    <w:p w14:paraId="795EAB4B" w14:textId="3FDE5255" w:rsidR="00766404" w:rsidRDefault="00766404" w:rsidP="00766404">
      <w:pPr>
        <w:jc w:val="center"/>
        <w:rPr>
          <w:sz w:val="20"/>
          <w:szCs w:val="22"/>
        </w:rPr>
      </w:pPr>
    </w:p>
    <w:p w14:paraId="44F10F38" w14:textId="3430F733" w:rsidR="00766404" w:rsidRPr="00927AAB" w:rsidRDefault="00766404" w:rsidP="00766404">
      <w:pPr>
        <w:pStyle w:val="Heading2"/>
        <w:framePr w:hSpace="180" w:wrap="around" w:vAnchor="text" w:hAnchor="text" w:y="1"/>
        <w:rPr>
          <w:sz w:val="22"/>
          <w:szCs w:val="28"/>
        </w:rPr>
      </w:pPr>
      <w:r>
        <w:rPr>
          <w:sz w:val="22"/>
          <w:szCs w:val="28"/>
        </w:rPr>
        <w:lastRenderedPageBreak/>
        <w:t xml:space="preserve">Customer Segments – Average Unit Price Analysis Per </w:t>
      </w:r>
      <w:r>
        <w:rPr>
          <w:sz w:val="22"/>
          <w:szCs w:val="28"/>
        </w:rPr>
        <w:t>Premium</w:t>
      </w:r>
    </w:p>
    <w:p w14:paraId="6EE1C20A" w14:textId="77777777" w:rsidR="00766404" w:rsidRDefault="00766404" w:rsidP="00766404">
      <w:pPr>
        <w:rPr>
          <w:sz w:val="20"/>
          <w:szCs w:val="22"/>
        </w:rPr>
      </w:pPr>
    </w:p>
    <w:p w14:paraId="65DDECA5" w14:textId="77777777" w:rsidR="00766404" w:rsidRDefault="00766404" w:rsidP="00766404">
      <w:pPr>
        <w:rPr>
          <w:sz w:val="20"/>
          <w:szCs w:val="22"/>
        </w:rPr>
      </w:pPr>
    </w:p>
    <w:p w14:paraId="0DCC6F41" w14:textId="2B4634D1" w:rsidR="00766404" w:rsidRDefault="00766404" w:rsidP="00766404">
      <w:pPr>
        <w:rPr>
          <w:sz w:val="20"/>
          <w:szCs w:val="22"/>
        </w:rPr>
      </w:pPr>
      <w:r>
        <w:rPr>
          <w:sz w:val="20"/>
          <w:szCs w:val="22"/>
        </w:rPr>
        <w:t xml:space="preserve">Looking at the data, we see that </w:t>
      </w:r>
      <w:r>
        <w:rPr>
          <w:sz w:val="20"/>
          <w:szCs w:val="22"/>
        </w:rPr>
        <w:t>Mainstream customers are more willing to spend on more premium ranges of snacks.</w:t>
      </w:r>
    </w:p>
    <w:p w14:paraId="3F64F4CA" w14:textId="77777777" w:rsidR="00766404" w:rsidRDefault="00766404" w:rsidP="00766404">
      <w:pPr>
        <w:rPr>
          <w:sz w:val="20"/>
          <w:szCs w:val="22"/>
        </w:rPr>
      </w:pPr>
    </w:p>
    <w:p w14:paraId="4F096AE8" w14:textId="67346A0E" w:rsidR="00766404" w:rsidRDefault="00766404" w:rsidP="00766404">
      <w:pPr>
        <w:jc w:val="center"/>
        <w:rPr>
          <w:sz w:val="20"/>
          <w:szCs w:val="22"/>
        </w:rPr>
      </w:pPr>
      <w:r w:rsidRPr="00766404">
        <w:rPr>
          <w:sz w:val="20"/>
          <w:szCs w:val="22"/>
        </w:rPr>
        <w:drawing>
          <wp:inline distT="0" distB="0" distL="0" distR="0" wp14:anchorId="074C453B" wp14:editId="1408A8F3">
            <wp:extent cx="6706536" cy="96215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06536" cy="962159"/>
                    </a:xfrm>
                    <a:prstGeom prst="rect">
                      <a:avLst/>
                    </a:prstGeom>
                  </pic:spPr>
                </pic:pic>
              </a:graphicData>
            </a:graphic>
          </wp:inline>
        </w:drawing>
      </w:r>
    </w:p>
    <w:p w14:paraId="60D5943F" w14:textId="77777777" w:rsidR="00766404" w:rsidRDefault="00766404" w:rsidP="00766404">
      <w:pPr>
        <w:jc w:val="center"/>
        <w:rPr>
          <w:sz w:val="20"/>
          <w:szCs w:val="22"/>
        </w:rPr>
      </w:pPr>
    </w:p>
    <w:p w14:paraId="3D08B920" w14:textId="23EDB56B" w:rsidR="00766404" w:rsidRDefault="00766404" w:rsidP="00766404">
      <w:pPr>
        <w:jc w:val="center"/>
        <w:rPr>
          <w:sz w:val="20"/>
          <w:szCs w:val="22"/>
        </w:rPr>
      </w:pPr>
      <w:r w:rsidRPr="00766404">
        <w:rPr>
          <w:sz w:val="20"/>
          <w:szCs w:val="22"/>
        </w:rPr>
        <w:drawing>
          <wp:inline distT="0" distB="0" distL="0" distR="0" wp14:anchorId="65B59463" wp14:editId="020A7B9A">
            <wp:extent cx="5344271" cy="4305901"/>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44271" cy="4305901"/>
                    </a:xfrm>
                    <a:prstGeom prst="rect">
                      <a:avLst/>
                    </a:prstGeom>
                  </pic:spPr>
                </pic:pic>
              </a:graphicData>
            </a:graphic>
          </wp:inline>
        </w:drawing>
      </w:r>
    </w:p>
    <w:p w14:paraId="7155995E" w14:textId="6B2BF73B" w:rsidR="00766404" w:rsidRDefault="00766404" w:rsidP="00766404">
      <w:pPr>
        <w:jc w:val="center"/>
        <w:rPr>
          <w:sz w:val="20"/>
          <w:szCs w:val="22"/>
        </w:rPr>
      </w:pPr>
    </w:p>
    <w:p w14:paraId="418FD967" w14:textId="4E61E92B" w:rsidR="00766404" w:rsidRPr="00927AAB" w:rsidRDefault="00766404" w:rsidP="00766404">
      <w:pPr>
        <w:pStyle w:val="Heading2"/>
        <w:framePr w:hSpace="180" w:wrap="around" w:vAnchor="text" w:hAnchor="text" w:y="1"/>
        <w:rPr>
          <w:sz w:val="22"/>
          <w:szCs w:val="28"/>
        </w:rPr>
      </w:pPr>
      <w:r>
        <w:rPr>
          <w:sz w:val="22"/>
          <w:szCs w:val="28"/>
        </w:rPr>
        <w:t>Total Observations: Average Unit Price</w:t>
      </w:r>
    </w:p>
    <w:p w14:paraId="46940A40" w14:textId="77777777" w:rsidR="00766404" w:rsidRDefault="00766404" w:rsidP="00766404">
      <w:pPr>
        <w:rPr>
          <w:sz w:val="20"/>
          <w:szCs w:val="22"/>
        </w:rPr>
      </w:pPr>
    </w:p>
    <w:p w14:paraId="385A1E2E" w14:textId="77777777" w:rsidR="00766404" w:rsidRDefault="00766404" w:rsidP="00766404">
      <w:pPr>
        <w:rPr>
          <w:sz w:val="20"/>
          <w:szCs w:val="22"/>
        </w:rPr>
      </w:pPr>
    </w:p>
    <w:p w14:paraId="095B05B9" w14:textId="7B74A4F4" w:rsidR="00766404" w:rsidRDefault="00766404" w:rsidP="00766404">
      <w:pPr>
        <w:rPr>
          <w:sz w:val="20"/>
          <w:szCs w:val="22"/>
        </w:rPr>
      </w:pPr>
      <w:r>
        <w:rPr>
          <w:sz w:val="20"/>
          <w:szCs w:val="22"/>
        </w:rPr>
        <w:t>Based on the data shown, young singles/couples who are registered as the mainstream premiums are willing to pay more per unit compared to other segments. Reasons for this could lie with a more health-oriented purchasing behavior. This is further backed up by there being fewer purchases by premium middle-aged and young singles/</w:t>
      </w:r>
      <w:r w:rsidR="000A489E">
        <w:rPr>
          <w:sz w:val="20"/>
          <w:szCs w:val="22"/>
        </w:rPr>
        <w:t>couples’</w:t>
      </w:r>
      <w:r>
        <w:rPr>
          <w:sz w:val="20"/>
          <w:szCs w:val="22"/>
        </w:rPr>
        <w:t xml:space="preserve"> customers, compared to mainstream segments of the same kind. </w:t>
      </w:r>
    </w:p>
    <w:p w14:paraId="40F1BE22" w14:textId="77777777" w:rsidR="00766404" w:rsidRDefault="00766404" w:rsidP="00766404">
      <w:pPr>
        <w:rPr>
          <w:sz w:val="20"/>
          <w:szCs w:val="22"/>
        </w:rPr>
      </w:pPr>
    </w:p>
    <w:p w14:paraId="2191EB66" w14:textId="77777777" w:rsidR="00766404" w:rsidRDefault="00766404" w:rsidP="00766404">
      <w:pPr>
        <w:rPr>
          <w:sz w:val="20"/>
          <w:szCs w:val="22"/>
        </w:rPr>
      </w:pPr>
      <w:r>
        <w:rPr>
          <w:sz w:val="20"/>
          <w:szCs w:val="22"/>
        </w:rPr>
        <w:t>We must check if this difference in unit price is statistically significant for these segments. We can do this by performing a t-test of significance.</w:t>
      </w:r>
    </w:p>
    <w:p w14:paraId="09EBFDBE" w14:textId="77777777" w:rsidR="00766404" w:rsidRDefault="00766404" w:rsidP="00766404">
      <w:pPr>
        <w:rPr>
          <w:sz w:val="20"/>
          <w:szCs w:val="22"/>
        </w:rPr>
      </w:pPr>
    </w:p>
    <w:p w14:paraId="5B902E1A" w14:textId="77777777" w:rsidR="00766404" w:rsidRDefault="00766404" w:rsidP="00766404">
      <w:pPr>
        <w:rPr>
          <w:sz w:val="20"/>
          <w:szCs w:val="22"/>
        </w:rPr>
      </w:pPr>
    </w:p>
    <w:p w14:paraId="18E452D4" w14:textId="77777777" w:rsidR="00766404" w:rsidRDefault="00766404" w:rsidP="00766404">
      <w:pPr>
        <w:rPr>
          <w:sz w:val="20"/>
          <w:szCs w:val="22"/>
        </w:rPr>
      </w:pPr>
    </w:p>
    <w:p w14:paraId="5CD1B9DC" w14:textId="77777777" w:rsidR="00766404" w:rsidRDefault="00766404" w:rsidP="00766404">
      <w:pPr>
        <w:rPr>
          <w:sz w:val="20"/>
          <w:szCs w:val="22"/>
        </w:rPr>
      </w:pPr>
    </w:p>
    <w:p w14:paraId="06CEE499" w14:textId="77777777" w:rsidR="00766404" w:rsidRDefault="00766404" w:rsidP="00766404">
      <w:pPr>
        <w:rPr>
          <w:sz w:val="20"/>
          <w:szCs w:val="22"/>
        </w:rPr>
      </w:pPr>
    </w:p>
    <w:p w14:paraId="763AF4A2" w14:textId="77777777" w:rsidR="00766404" w:rsidRDefault="00766404" w:rsidP="00766404">
      <w:pPr>
        <w:rPr>
          <w:sz w:val="20"/>
          <w:szCs w:val="22"/>
        </w:rPr>
      </w:pPr>
    </w:p>
    <w:p w14:paraId="63ABAB32" w14:textId="77777777" w:rsidR="00766404" w:rsidRDefault="00766404" w:rsidP="00766404">
      <w:pPr>
        <w:rPr>
          <w:sz w:val="20"/>
          <w:szCs w:val="22"/>
        </w:rPr>
      </w:pPr>
    </w:p>
    <w:p w14:paraId="0F9F5874" w14:textId="77777777" w:rsidR="00766404" w:rsidRDefault="00766404" w:rsidP="00766404">
      <w:pPr>
        <w:rPr>
          <w:sz w:val="20"/>
          <w:szCs w:val="22"/>
        </w:rPr>
      </w:pPr>
    </w:p>
    <w:p w14:paraId="7E244278" w14:textId="77777777" w:rsidR="00766404" w:rsidRDefault="00766404" w:rsidP="00766404">
      <w:pPr>
        <w:rPr>
          <w:sz w:val="20"/>
          <w:szCs w:val="22"/>
        </w:rPr>
      </w:pPr>
    </w:p>
    <w:p w14:paraId="1C2B217F" w14:textId="77777777" w:rsidR="00766404" w:rsidRDefault="00766404" w:rsidP="00766404">
      <w:pPr>
        <w:rPr>
          <w:sz w:val="20"/>
          <w:szCs w:val="22"/>
        </w:rPr>
      </w:pPr>
    </w:p>
    <w:p w14:paraId="0683BCC1" w14:textId="65919624" w:rsidR="00766404" w:rsidRDefault="00766404" w:rsidP="00766404">
      <w:pPr>
        <w:rPr>
          <w:sz w:val="20"/>
          <w:szCs w:val="22"/>
        </w:rPr>
      </w:pPr>
      <w:r>
        <w:rPr>
          <w:sz w:val="20"/>
          <w:szCs w:val="22"/>
        </w:rPr>
        <w:lastRenderedPageBreak/>
        <w:t xml:space="preserve"> </w:t>
      </w:r>
    </w:p>
    <w:p w14:paraId="31449017" w14:textId="54FD2129" w:rsidR="00766404" w:rsidRPr="00927AAB" w:rsidRDefault="00766404" w:rsidP="00766404">
      <w:pPr>
        <w:pStyle w:val="Heading2"/>
        <w:framePr w:hSpace="180" w:wrap="around" w:vAnchor="text" w:hAnchor="text" w:y="1"/>
        <w:rPr>
          <w:sz w:val="22"/>
          <w:szCs w:val="28"/>
        </w:rPr>
      </w:pPr>
      <w:r>
        <w:rPr>
          <w:sz w:val="22"/>
          <w:szCs w:val="28"/>
        </w:rPr>
        <w:t>T-Test: Average Unit Price</w:t>
      </w:r>
    </w:p>
    <w:p w14:paraId="2E589B4C" w14:textId="77777777" w:rsidR="00766404" w:rsidRDefault="00766404" w:rsidP="00766404">
      <w:pPr>
        <w:rPr>
          <w:sz w:val="20"/>
          <w:szCs w:val="22"/>
        </w:rPr>
      </w:pPr>
    </w:p>
    <w:p w14:paraId="184A7D64" w14:textId="77777777" w:rsidR="00766404" w:rsidRDefault="00766404" w:rsidP="00766404">
      <w:pPr>
        <w:rPr>
          <w:sz w:val="20"/>
          <w:szCs w:val="22"/>
        </w:rPr>
      </w:pPr>
    </w:p>
    <w:p w14:paraId="10B8854D" w14:textId="5D43B6DA" w:rsidR="00766404" w:rsidRDefault="00766404" w:rsidP="00766404">
      <w:pPr>
        <w:rPr>
          <w:sz w:val="20"/>
          <w:szCs w:val="22"/>
        </w:rPr>
      </w:pPr>
      <w:r>
        <w:rPr>
          <w:sz w:val="20"/>
          <w:szCs w:val="22"/>
        </w:rPr>
        <w:t xml:space="preserve">The following distributions show the distribution for Mainstream young and middle-aged singles/couples compared to other premiums of the same lifestage. </w:t>
      </w:r>
      <w:r w:rsidR="00491FEB">
        <w:rPr>
          <w:sz w:val="20"/>
          <w:szCs w:val="22"/>
        </w:rPr>
        <w:t xml:space="preserve">When performing the t test, we get a p-value of </w:t>
      </w:r>
      <w:r w:rsidR="00491FEB">
        <w:rPr>
          <w:b/>
          <w:bCs/>
          <w:sz w:val="20"/>
          <w:szCs w:val="22"/>
        </w:rPr>
        <w:t>0.015</w:t>
      </w:r>
      <w:r w:rsidR="00491FEB">
        <w:rPr>
          <w:sz w:val="20"/>
          <w:szCs w:val="22"/>
        </w:rPr>
        <w:t xml:space="preserve"> (with our limit being 0.05). This suggests that the unit price for mainstream, young and middle-aged singles and couples are significantly higher than that of budget or premium segments of the same lifestage.</w:t>
      </w:r>
    </w:p>
    <w:p w14:paraId="09CAA7C2" w14:textId="3E9279CB" w:rsidR="00491FEB" w:rsidRDefault="00491FEB" w:rsidP="00766404">
      <w:pPr>
        <w:rPr>
          <w:sz w:val="20"/>
          <w:szCs w:val="22"/>
        </w:rPr>
      </w:pPr>
    </w:p>
    <w:p w14:paraId="1457430E" w14:textId="7EA9F1F6" w:rsidR="00491FEB" w:rsidRDefault="00491FEB" w:rsidP="00766404">
      <w:pPr>
        <w:rPr>
          <w:b/>
          <w:bCs/>
          <w:sz w:val="20"/>
          <w:szCs w:val="22"/>
        </w:rPr>
      </w:pPr>
      <w:r>
        <w:rPr>
          <w:b/>
          <w:bCs/>
          <w:sz w:val="20"/>
          <w:szCs w:val="22"/>
        </w:rPr>
        <w:t>T-Test Results:</w:t>
      </w:r>
    </w:p>
    <w:p w14:paraId="58B461BA" w14:textId="77777777" w:rsidR="00491FEB" w:rsidRDefault="00491FEB" w:rsidP="00766404">
      <w:pPr>
        <w:rPr>
          <w:b/>
          <w:bCs/>
          <w:sz w:val="20"/>
          <w:szCs w:val="22"/>
        </w:rPr>
      </w:pPr>
    </w:p>
    <w:tbl>
      <w:tblPr>
        <w:tblStyle w:val="TableGrid"/>
        <w:tblW w:w="0" w:type="auto"/>
        <w:tblInd w:w="254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848"/>
        <w:gridCol w:w="3105"/>
      </w:tblGrid>
      <w:tr w:rsidR="00491FEB" w14:paraId="074F9C45" w14:textId="77777777" w:rsidTr="00491FEB">
        <w:tc>
          <w:tcPr>
            <w:tcW w:w="2848" w:type="dxa"/>
            <w:shd w:val="clear" w:color="auto" w:fill="EFB1A8" w:themeFill="accent2" w:themeFillTint="66"/>
          </w:tcPr>
          <w:p w14:paraId="6A57E940" w14:textId="36F69C7B" w:rsidR="00491FEB" w:rsidRPr="00491FEB" w:rsidRDefault="00491FEB" w:rsidP="00766404">
            <w:pPr>
              <w:rPr>
                <w:b/>
                <w:bCs/>
                <w:sz w:val="20"/>
                <w:szCs w:val="22"/>
              </w:rPr>
            </w:pPr>
            <w:r w:rsidRPr="00491FEB">
              <w:rPr>
                <w:b/>
                <w:bCs/>
                <w:sz w:val="20"/>
                <w:szCs w:val="22"/>
              </w:rPr>
              <w:t>Statistics</w:t>
            </w:r>
          </w:p>
        </w:tc>
        <w:tc>
          <w:tcPr>
            <w:tcW w:w="3105" w:type="dxa"/>
            <w:shd w:val="clear" w:color="auto" w:fill="F7D8D3" w:themeFill="accent2" w:themeFillTint="33"/>
          </w:tcPr>
          <w:p w14:paraId="499C2BF8" w14:textId="550D5DFC" w:rsidR="00491FEB" w:rsidRDefault="00491FEB" w:rsidP="00766404">
            <w:pPr>
              <w:rPr>
                <w:sz w:val="20"/>
                <w:szCs w:val="22"/>
              </w:rPr>
            </w:pPr>
            <w:r>
              <w:rPr>
                <w:sz w:val="20"/>
                <w:szCs w:val="22"/>
              </w:rPr>
              <w:t>2.445</w:t>
            </w:r>
          </w:p>
        </w:tc>
      </w:tr>
      <w:tr w:rsidR="00491FEB" w14:paraId="0B7B403A" w14:textId="77777777" w:rsidTr="00491FEB">
        <w:tc>
          <w:tcPr>
            <w:tcW w:w="2848" w:type="dxa"/>
            <w:shd w:val="clear" w:color="auto" w:fill="EFB1A8" w:themeFill="accent2" w:themeFillTint="66"/>
          </w:tcPr>
          <w:p w14:paraId="142AA802" w14:textId="19A62909" w:rsidR="00491FEB" w:rsidRPr="00491FEB" w:rsidRDefault="00491FEB" w:rsidP="00766404">
            <w:pPr>
              <w:rPr>
                <w:b/>
                <w:bCs/>
                <w:sz w:val="20"/>
                <w:szCs w:val="22"/>
              </w:rPr>
            </w:pPr>
            <w:r w:rsidRPr="00491FEB">
              <w:rPr>
                <w:b/>
                <w:bCs/>
                <w:sz w:val="20"/>
                <w:szCs w:val="22"/>
              </w:rPr>
              <w:t>p-value</w:t>
            </w:r>
          </w:p>
        </w:tc>
        <w:tc>
          <w:tcPr>
            <w:tcW w:w="3105" w:type="dxa"/>
            <w:shd w:val="clear" w:color="auto" w:fill="F7D8D3" w:themeFill="accent2" w:themeFillTint="33"/>
          </w:tcPr>
          <w:p w14:paraId="437C1D42" w14:textId="1B744B8E" w:rsidR="00491FEB" w:rsidRDefault="00491FEB" w:rsidP="00766404">
            <w:pPr>
              <w:rPr>
                <w:sz w:val="20"/>
                <w:szCs w:val="22"/>
              </w:rPr>
            </w:pPr>
            <w:r>
              <w:rPr>
                <w:sz w:val="20"/>
                <w:szCs w:val="22"/>
              </w:rPr>
              <w:t>0.015</w:t>
            </w:r>
          </w:p>
        </w:tc>
      </w:tr>
      <w:tr w:rsidR="00491FEB" w14:paraId="66F053D6" w14:textId="77777777" w:rsidTr="00491FEB">
        <w:tc>
          <w:tcPr>
            <w:tcW w:w="2848" w:type="dxa"/>
            <w:shd w:val="clear" w:color="auto" w:fill="EFB1A8" w:themeFill="accent2" w:themeFillTint="66"/>
          </w:tcPr>
          <w:p w14:paraId="125B9CFB" w14:textId="0E92B5E1" w:rsidR="00491FEB" w:rsidRPr="00491FEB" w:rsidRDefault="00491FEB" w:rsidP="00766404">
            <w:pPr>
              <w:rPr>
                <w:b/>
                <w:bCs/>
                <w:sz w:val="20"/>
                <w:szCs w:val="22"/>
              </w:rPr>
            </w:pPr>
            <w:r w:rsidRPr="00491FEB">
              <w:rPr>
                <w:b/>
                <w:bCs/>
                <w:sz w:val="20"/>
                <w:szCs w:val="22"/>
              </w:rPr>
              <w:t>Result</w:t>
            </w:r>
          </w:p>
        </w:tc>
        <w:tc>
          <w:tcPr>
            <w:tcW w:w="3105" w:type="dxa"/>
            <w:shd w:val="clear" w:color="auto" w:fill="F7D8D3" w:themeFill="accent2" w:themeFillTint="33"/>
          </w:tcPr>
          <w:p w14:paraId="5FA20D97" w14:textId="5E88651B" w:rsidR="00491FEB" w:rsidRDefault="00491FEB" w:rsidP="00766404">
            <w:pPr>
              <w:rPr>
                <w:sz w:val="20"/>
                <w:szCs w:val="22"/>
              </w:rPr>
            </w:pPr>
            <w:r>
              <w:rPr>
                <w:sz w:val="20"/>
                <w:szCs w:val="22"/>
              </w:rPr>
              <w:t>Different distributions (reject h0)</w:t>
            </w:r>
          </w:p>
        </w:tc>
      </w:tr>
    </w:tbl>
    <w:p w14:paraId="09704638" w14:textId="402D1038" w:rsidR="00491FEB" w:rsidRDefault="00491FEB" w:rsidP="00491FEB">
      <w:pPr>
        <w:rPr>
          <w:sz w:val="20"/>
          <w:szCs w:val="22"/>
        </w:rPr>
      </w:pPr>
      <w:r w:rsidRPr="00491FEB">
        <w:rPr>
          <w:sz w:val="20"/>
          <w:szCs w:val="22"/>
        </w:rPr>
        <w:drawing>
          <wp:anchor distT="0" distB="0" distL="114300" distR="114300" simplePos="0" relativeHeight="251715584" behindDoc="0" locked="0" layoutInCell="1" allowOverlap="1" wp14:anchorId="7E2742CA" wp14:editId="112F7538">
            <wp:simplePos x="0" y="0"/>
            <wp:positionH relativeFrom="column">
              <wp:posOffset>403838</wp:posOffset>
            </wp:positionH>
            <wp:positionV relativeFrom="paragraph">
              <wp:posOffset>2788285</wp:posOffset>
            </wp:positionV>
            <wp:extent cx="6049926" cy="3898841"/>
            <wp:effectExtent l="0" t="0" r="8255" b="698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049926" cy="3898841"/>
                    </a:xfrm>
                    <a:prstGeom prst="rect">
                      <a:avLst/>
                    </a:prstGeom>
                  </pic:spPr>
                </pic:pic>
              </a:graphicData>
            </a:graphic>
            <wp14:sizeRelH relativeFrom="page">
              <wp14:pctWidth>0</wp14:pctWidth>
            </wp14:sizeRelH>
            <wp14:sizeRelV relativeFrom="page">
              <wp14:pctHeight>0</wp14:pctHeight>
            </wp14:sizeRelV>
          </wp:anchor>
        </w:drawing>
      </w:r>
      <w:r w:rsidRPr="00491FEB">
        <w:rPr>
          <w:sz w:val="20"/>
          <w:szCs w:val="22"/>
        </w:rPr>
        <w:drawing>
          <wp:anchor distT="0" distB="0" distL="114300" distR="114300" simplePos="0" relativeHeight="251714560" behindDoc="0" locked="0" layoutInCell="1" allowOverlap="1" wp14:anchorId="7EA65B35" wp14:editId="722B71C2">
            <wp:simplePos x="0" y="0"/>
            <wp:positionH relativeFrom="column">
              <wp:posOffset>3455212</wp:posOffset>
            </wp:positionH>
            <wp:positionV relativeFrom="paragraph">
              <wp:posOffset>311785</wp:posOffset>
            </wp:positionV>
            <wp:extent cx="3694489" cy="2323081"/>
            <wp:effectExtent l="0" t="0" r="1270" b="127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94489" cy="2323081"/>
                    </a:xfrm>
                    <a:prstGeom prst="rect">
                      <a:avLst/>
                    </a:prstGeom>
                  </pic:spPr>
                </pic:pic>
              </a:graphicData>
            </a:graphic>
            <wp14:sizeRelH relativeFrom="page">
              <wp14:pctWidth>0</wp14:pctWidth>
            </wp14:sizeRelH>
            <wp14:sizeRelV relativeFrom="page">
              <wp14:pctHeight>0</wp14:pctHeight>
            </wp14:sizeRelV>
          </wp:anchor>
        </w:drawing>
      </w:r>
      <w:r w:rsidRPr="00491FEB">
        <w:rPr>
          <w:sz w:val="20"/>
          <w:szCs w:val="22"/>
        </w:rPr>
        <w:drawing>
          <wp:anchor distT="0" distB="0" distL="114300" distR="114300" simplePos="0" relativeHeight="251713536" behindDoc="0" locked="0" layoutInCell="1" allowOverlap="1" wp14:anchorId="1ACF12CE" wp14:editId="2928C1B1">
            <wp:simplePos x="0" y="0"/>
            <wp:positionH relativeFrom="column">
              <wp:posOffset>-212090</wp:posOffset>
            </wp:positionH>
            <wp:positionV relativeFrom="paragraph">
              <wp:posOffset>317500</wp:posOffset>
            </wp:positionV>
            <wp:extent cx="3551008" cy="2254103"/>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551008" cy="2254103"/>
                    </a:xfrm>
                    <a:prstGeom prst="rect">
                      <a:avLst/>
                    </a:prstGeom>
                  </pic:spPr>
                </pic:pic>
              </a:graphicData>
            </a:graphic>
            <wp14:sizeRelH relativeFrom="page">
              <wp14:pctWidth>0</wp14:pctWidth>
            </wp14:sizeRelH>
            <wp14:sizeRelV relativeFrom="page">
              <wp14:pctHeight>0</wp14:pctHeight>
            </wp14:sizeRelV>
          </wp:anchor>
        </w:drawing>
      </w:r>
      <w:r>
        <w:rPr>
          <w:sz w:val="20"/>
          <w:szCs w:val="22"/>
        </w:rPr>
        <w:br/>
      </w:r>
      <w:r w:rsidRPr="00491FEB">
        <w:rPr>
          <w:sz w:val="20"/>
          <w:szCs w:val="22"/>
        </w:rPr>
        <w:t xml:space="preserve"> </w:t>
      </w:r>
    </w:p>
    <w:p w14:paraId="1BD3FFA6" w14:textId="714E732E" w:rsidR="00AF6818" w:rsidRDefault="00AF6818" w:rsidP="00491FEB">
      <w:pPr>
        <w:rPr>
          <w:sz w:val="20"/>
          <w:szCs w:val="22"/>
        </w:rPr>
      </w:pPr>
    </w:p>
    <w:p w14:paraId="69A5967B" w14:textId="108AE6BF" w:rsidR="00AF6818" w:rsidRDefault="00AF6818" w:rsidP="00491FEB">
      <w:pPr>
        <w:rPr>
          <w:sz w:val="20"/>
          <w:szCs w:val="22"/>
        </w:rPr>
      </w:pPr>
    </w:p>
    <w:p w14:paraId="3BC2DCBE" w14:textId="3D9B3712" w:rsidR="00AF6818" w:rsidRDefault="00AF6818" w:rsidP="00491FEB">
      <w:pPr>
        <w:rPr>
          <w:sz w:val="20"/>
          <w:szCs w:val="22"/>
        </w:rPr>
      </w:pPr>
    </w:p>
    <w:p w14:paraId="069C8369" w14:textId="3D6A0CC4" w:rsidR="00AF6818" w:rsidRDefault="00AF6818" w:rsidP="00491FEB">
      <w:pPr>
        <w:rPr>
          <w:sz w:val="20"/>
          <w:szCs w:val="22"/>
        </w:rPr>
      </w:pPr>
    </w:p>
    <w:p w14:paraId="287888D5" w14:textId="33260DC0" w:rsidR="00AF6818" w:rsidRDefault="00AF6818" w:rsidP="00491FEB">
      <w:pPr>
        <w:rPr>
          <w:sz w:val="20"/>
          <w:szCs w:val="22"/>
        </w:rPr>
      </w:pPr>
    </w:p>
    <w:p w14:paraId="55EA4555" w14:textId="1772ABC4" w:rsidR="00AF6818" w:rsidRDefault="00AF6818" w:rsidP="00491FEB">
      <w:pPr>
        <w:rPr>
          <w:sz w:val="20"/>
          <w:szCs w:val="22"/>
        </w:rPr>
      </w:pPr>
    </w:p>
    <w:p w14:paraId="25344889" w14:textId="61CF6A70" w:rsidR="00AF6818" w:rsidRDefault="00AF6818" w:rsidP="00491FEB">
      <w:pPr>
        <w:rPr>
          <w:sz w:val="20"/>
          <w:szCs w:val="22"/>
        </w:rPr>
      </w:pPr>
    </w:p>
    <w:p w14:paraId="6D332D24" w14:textId="5F57B1D7" w:rsidR="00AF6818" w:rsidRDefault="00AF6818" w:rsidP="00491FEB">
      <w:pPr>
        <w:rPr>
          <w:sz w:val="20"/>
          <w:szCs w:val="22"/>
        </w:rPr>
      </w:pPr>
    </w:p>
    <w:p w14:paraId="424E775F" w14:textId="5746516D" w:rsidR="00AF6818" w:rsidRDefault="00AF6818" w:rsidP="00491FEB">
      <w:pPr>
        <w:rPr>
          <w:sz w:val="20"/>
          <w:szCs w:val="22"/>
        </w:rPr>
      </w:pPr>
    </w:p>
    <w:p w14:paraId="3FAE9B3D" w14:textId="2886486E" w:rsidR="00AF6818" w:rsidRDefault="00AF6818" w:rsidP="00491FEB">
      <w:pPr>
        <w:rPr>
          <w:sz w:val="20"/>
          <w:szCs w:val="22"/>
        </w:rPr>
      </w:pPr>
    </w:p>
    <w:p w14:paraId="42957290" w14:textId="7A58C68A" w:rsidR="00AF6818" w:rsidRDefault="00AF6818" w:rsidP="00491FEB">
      <w:pPr>
        <w:rPr>
          <w:sz w:val="20"/>
          <w:szCs w:val="22"/>
        </w:rPr>
      </w:pPr>
    </w:p>
    <w:p w14:paraId="3AC5A03B" w14:textId="4AA0DA44" w:rsidR="00AF6818" w:rsidRDefault="00AF6818" w:rsidP="00491FEB">
      <w:pPr>
        <w:rPr>
          <w:sz w:val="20"/>
          <w:szCs w:val="22"/>
        </w:rPr>
      </w:pPr>
    </w:p>
    <w:p w14:paraId="17E22C96" w14:textId="5AD52DB7" w:rsidR="00AF6818" w:rsidRDefault="00AF6818" w:rsidP="00491FEB">
      <w:pPr>
        <w:rPr>
          <w:sz w:val="20"/>
          <w:szCs w:val="22"/>
        </w:rPr>
      </w:pPr>
    </w:p>
    <w:p w14:paraId="3F479A4D" w14:textId="38F74720" w:rsidR="00AF6818" w:rsidRDefault="00AF6818" w:rsidP="00491FEB">
      <w:pPr>
        <w:rPr>
          <w:sz w:val="20"/>
          <w:szCs w:val="22"/>
        </w:rPr>
      </w:pPr>
    </w:p>
    <w:p w14:paraId="01707796" w14:textId="52A86A9E" w:rsidR="00AF6818" w:rsidRDefault="00AF6818" w:rsidP="00491FEB">
      <w:pPr>
        <w:rPr>
          <w:sz w:val="20"/>
          <w:szCs w:val="22"/>
        </w:rPr>
      </w:pPr>
    </w:p>
    <w:p w14:paraId="220F00EC" w14:textId="34A334A7" w:rsidR="00AF6818" w:rsidRDefault="00AF6818" w:rsidP="00491FEB">
      <w:pPr>
        <w:rPr>
          <w:sz w:val="20"/>
          <w:szCs w:val="22"/>
        </w:rPr>
      </w:pPr>
    </w:p>
    <w:p w14:paraId="7427B91D" w14:textId="32F5948F" w:rsidR="00AF6818" w:rsidRDefault="00AF6818" w:rsidP="00491FEB">
      <w:pPr>
        <w:rPr>
          <w:sz w:val="20"/>
          <w:szCs w:val="22"/>
        </w:rPr>
      </w:pPr>
    </w:p>
    <w:p w14:paraId="1250F1B7" w14:textId="4655C30F" w:rsidR="00AF6818" w:rsidRDefault="00AF6818" w:rsidP="00491FEB">
      <w:pPr>
        <w:rPr>
          <w:sz w:val="20"/>
          <w:szCs w:val="22"/>
        </w:rPr>
      </w:pPr>
    </w:p>
    <w:p w14:paraId="6328FE86" w14:textId="36B93FFC" w:rsidR="00AF6818" w:rsidRDefault="00AF6818" w:rsidP="00491FEB">
      <w:pPr>
        <w:rPr>
          <w:sz w:val="20"/>
          <w:szCs w:val="22"/>
        </w:rPr>
      </w:pPr>
    </w:p>
    <w:p w14:paraId="7BD87033" w14:textId="39554392" w:rsidR="00AF6818" w:rsidRDefault="00AF6818" w:rsidP="00491FEB">
      <w:pPr>
        <w:rPr>
          <w:sz w:val="20"/>
          <w:szCs w:val="22"/>
        </w:rPr>
      </w:pPr>
    </w:p>
    <w:p w14:paraId="170E1960" w14:textId="12F0297B" w:rsidR="00AF6818" w:rsidRDefault="00AF6818" w:rsidP="00491FEB">
      <w:pPr>
        <w:rPr>
          <w:sz w:val="20"/>
          <w:szCs w:val="22"/>
        </w:rPr>
      </w:pPr>
    </w:p>
    <w:p w14:paraId="2274109A" w14:textId="59ADB145" w:rsidR="00AF6818" w:rsidRDefault="00AF6818" w:rsidP="00491FEB">
      <w:pPr>
        <w:rPr>
          <w:sz w:val="20"/>
          <w:szCs w:val="22"/>
        </w:rPr>
      </w:pPr>
    </w:p>
    <w:p w14:paraId="77768F49" w14:textId="1A63E0F4" w:rsidR="00AF6818" w:rsidRDefault="00AF6818" w:rsidP="00491FEB">
      <w:pPr>
        <w:rPr>
          <w:sz w:val="20"/>
          <w:szCs w:val="22"/>
        </w:rPr>
      </w:pPr>
    </w:p>
    <w:p w14:paraId="04B9A6D1" w14:textId="61415FEA" w:rsidR="00AF6818" w:rsidRDefault="00AF6818" w:rsidP="00491FEB">
      <w:pPr>
        <w:rPr>
          <w:sz w:val="20"/>
          <w:szCs w:val="22"/>
        </w:rPr>
      </w:pPr>
    </w:p>
    <w:p w14:paraId="2409727F" w14:textId="197A277D" w:rsidR="00AF6818" w:rsidRDefault="00AF6818" w:rsidP="00491FEB">
      <w:pPr>
        <w:rPr>
          <w:sz w:val="20"/>
          <w:szCs w:val="22"/>
        </w:rPr>
      </w:pPr>
    </w:p>
    <w:p w14:paraId="7E49A678" w14:textId="6A845568" w:rsidR="00AF6818" w:rsidRDefault="00AF6818" w:rsidP="00491FEB">
      <w:pPr>
        <w:rPr>
          <w:sz w:val="20"/>
          <w:szCs w:val="22"/>
        </w:rPr>
      </w:pPr>
    </w:p>
    <w:p w14:paraId="71CD74E2" w14:textId="7209F6D6" w:rsidR="00AF6818" w:rsidRDefault="00AF6818" w:rsidP="00491FEB">
      <w:pPr>
        <w:rPr>
          <w:sz w:val="20"/>
          <w:szCs w:val="22"/>
        </w:rPr>
      </w:pPr>
    </w:p>
    <w:p w14:paraId="034F6FF3" w14:textId="198668AA" w:rsidR="00AF6818" w:rsidRDefault="00AF6818" w:rsidP="00491FEB">
      <w:pPr>
        <w:rPr>
          <w:sz w:val="20"/>
          <w:szCs w:val="22"/>
        </w:rPr>
      </w:pPr>
    </w:p>
    <w:p w14:paraId="5469FBC1" w14:textId="00EBFC39" w:rsidR="00AF6818" w:rsidRDefault="00AF6818" w:rsidP="00491FEB">
      <w:pPr>
        <w:rPr>
          <w:sz w:val="20"/>
          <w:szCs w:val="22"/>
        </w:rPr>
      </w:pPr>
    </w:p>
    <w:p w14:paraId="7837D9C4" w14:textId="11AA23DA" w:rsidR="00AF6818" w:rsidRDefault="00AF6818" w:rsidP="00491FEB">
      <w:pPr>
        <w:rPr>
          <w:sz w:val="20"/>
          <w:szCs w:val="22"/>
        </w:rPr>
      </w:pPr>
    </w:p>
    <w:p w14:paraId="472E1393" w14:textId="4DB1BCC7" w:rsidR="00AF6818" w:rsidRDefault="00AF6818" w:rsidP="00491FEB">
      <w:pPr>
        <w:rPr>
          <w:sz w:val="20"/>
          <w:szCs w:val="22"/>
        </w:rPr>
      </w:pPr>
    </w:p>
    <w:p w14:paraId="36A3F7FC" w14:textId="4B6D4248" w:rsidR="00AF6818" w:rsidRDefault="00AF6818" w:rsidP="00491FEB">
      <w:pPr>
        <w:rPr>
          <w:sz w:val="20"/>
          <w:szCs w:val="22"/>
        </w:rPr>
      </w:pPr>
    </w:p>
    <w:p w14:paraId="3994A5CA" w14:textId="16A903DD" w:rsidR="00AF6818" w:rsidRDefault="00AF6818" w:rsidP="00491FEB">
      <w:pPr>
        <w:rPr>
          <w:sz w:val="20"/>
          <w:szCs w:val="22"/>
        </w:rPr>
      </w:pPr>
    </w:p>
    <w:p w14:paraId="6D05E1B7" w14:textId="15B11EAC" w:rsidR="00AF6818" w:rsidRDefault="00AF6818" w:rsidP="00491FEB">
      <w:pPr>
        <w:rPr>
          <w:sz w:val="20"/>
          <w:szCs w:val="22"/>
        </w:rPr>
      </w:pPr>
    </w:p>
    <w:p w14:paraId="46F26342" w14:textId="5BD6AC59" w:rsidR="00AF6818" w:rsidRDefault="00AF6818" w:rsidP="00491FEB">
      <w:pPr>
        <w:rPr>
          <w:sz w:val="20"/>
          <w:szCs w:val="22"/>
        </w:rPr>
      </w:pPr>
    </w:p>
    <w:p w14:paraId="559EB636" w14:textId="44C11454" w:rsidR="00AF6818" w:rsidRDefault="00AF6818" w:rsidP="00491FEB">
      <w:pPr>
        <w:rPr>
          <w:sz w:val="20"/>
          <w:szCs w:val="22"/>
        </w:rPr>
      </w:pPr>
    </w:p>
    <w:p w14:paraId="3E35A4C5" w14:textId="2AFEF3A2" w:rsidR="00AF6818" w:rsidRDefault="00AF6818" w:rsidP="00491FEB">
      <w:pPr>
        <w:rPr>
          <w:sz w:val="20"/>
          <w:szCs w:val="22"/>
        </w:rPr>
      </w:pPr>
    </w:p>
    <w:p w14:paraId="11D54E11" w14:textId="3F20AF34" w:rsidR="00AF6818" w:rsidRDefault="00AF6818" w:rsidP="00491FEB">
      <w:pPr>
        <w:rPr>
          <w:sz w:val="20"/>
          <w:szCs w:val="22"/>
        </w:rPr>
      </w:pPr>
    </w:p>
    <w:p w14:paraId="63EE2D3D" w14:textId="434A64B6" w:rsidR="00AF6818" w:rsidRDefault="00AF6818" w:rsidP="00491FEB">
      <w:pPr>
        <w:rPr>
          <w:sz w:val="20"/>
          <w:szCs w:val="22"/>
        </w:rPr>
      </w:pPr>
    </w:p>
    <w:p w14:paraId="18067502" w14:textId="4AC38DDD" w:rsidR="00AF6818" w:rsidRDefault="00AF6818" w:rsidP="00491FEB">
      <w:pPr>
        <w:rPr>
          <w:sz w:val="20"/>
          <w:szCs w:val="22"/>
        </w:rPr>
      </w:pPr>
    </w:p>
    <w:p w14:paraId="4B2643B5" w14:textId="16004A3A" w:rsidR="00AF6818" w:rsidRDefault="00AF6818" w:rsidP="00491FEB">
      <w:pPr>
        <w:rPr>
          <w:sz w:val="20"/>
          <w:szCs w:val="22"/>
        </w:rPr>
      </w:pPr>
    </w:p>
    <w:p w14:paraId="242C53E3" w14:textId="539AE383" w:rsidR="00AF6818" w:rsidRDefault="00AF6818" w:rsidP="00491FEB">
      <w:pPr>
        <w:rPr>
          <w:sz w:val="20"/>
          <w:szCs w:val="22"/>
        </w:rPr>
      </w:pPr>
    </w:p>
    <w:p w14:paraId="7816ED55" w14:textId="229BC06E" w:rsidR="00AF6818" w:rsidRDefault="00AF6818" w:rsidP="00491FEB">
      <w:pPr>
        <w:rPr>
          <w:sz w:val="20"/>
          <w:szCs w:val="22"/>
        </w:rPr>
      </w:pPr>
    </w:p>
    <w:p w14:paraId="4C31FAD3" w14:textId="347059B4" w:rsidR="00AF6818" w:rsidRDefault="00AF6818" w:rsidP="00491FEB">
      <w:pPr>
        <w:rPr>
          <w:sz w:val="20"/>
          <w:szCs w:val="22"/>
        </w:rPr>
      </w:pPr>
    </w:p>
    <w:p w14:paraId="552E1B31" w14:textId="64D6079B" w:rsidR="00AF6818" w:rsidRDefault="00AF6818" w:rsidP="00491FEB">
      <w:pPr>
        <w:rPr>
          <w:sz w:val="20"/>
          <w:szCs w:val="22"/>
        </w:rPr>
      </w:pPr>
    </w:p>
    <w:p w14:paraId="01EEB93A" w14:textId="3E449979" w:rsidR="00AF6818" w:rsidRDefault="00AF6818" w:rsidP="00491FEB">
      <w:pPr>
        <w:rPr>
          <w:sz w:val="20"/>
          <w:szCs w:val="22"/>
        </w:rPr>
      </w:pPr>
    </w:p>
    <w:p w14:paraId="79B81415" w14:textId="2E3129AF" w:rsidR="000A489E" w:rsidRPr="00927AAB" w:rsidRDefault="000A489E" w:rsidP="000A489E">
      <w:pPr>
        <w:pStyle w:val="Heading2"/>
        <w:framePr w:hSpace="180" w:wrap="around" w:vAnchor="text" w:hAnchor="text" w:y="1"/>
        <w:rPr>
          <w:sz w:val="22"/>
          <w:szCs w:val="28"/>
        </w:rPr>
      </w:pPr>
      <w:r>
        <w:rPr>
          <w:sz w:val="22"/>
          <w:szCs w:val="28"/>
        </w:rPr>
        <w:lastRenderedPageBreak/>
        <w:t>Further Insights: Total Expenditure</w:t>
      </w:r>
    </w:p>
    <w:p w14:paraId="25E75E25" w14:textId="77777777" w:rsidR="000A489E" w:rsidRDefault="000A489E" w:rsidP="000A489E">
      <w:pPr>
        <w:rPr>
          <w:sz w:val="20"/>
          <w:szCs w:val="22"/>
        </w:rPr>
      </w:pPr>
    </w:p>
    <w:p w14:paraId="3813764D" w14:textId="77777777" w:rsidR="000A489E" w:rsidRDefault="000A489E" w:rsidP="000A489E">
      <w:pPr>
        <w:rPr>
          <w:sz w:val="20"/>
          <w:szCs w:val="22"/>
        </w:rPr>
      </w:pPr>
    </w:p>
    <w:p w14:paraId="68C081A9" w14:textId="3F125B5A" w:rsidR="00AF6818" w:rsidRDefault="000A489E" w:rsidP="000A489E">
      <w:pPr>
        <w:rPr>
          <w:sz w:val="20"/>
          <w:szCs w:val="22"/>
        </w:rPr>
      </w:pPr>
      <w:r>
        <w:rPr>
          <w:sz w:val="20"/>
          <w:szCs w:val="22"/>
        </w:rPr>
        <w:t>When looking at the total expenditure by each individual segment, the highest paying segments include:</w:t>
      </w:r>
      <w:r>
        <w:rPr>
          <w:sz w:val="20"/>
          <w:szCs w:val="22"/>
        </w:rPr>
        <w:br/>
      </w:r>
    </w:p>
    <w:p w14:paraId="1DF26677" w14:textId="4A3A160F" w:rsidR="000A489E" w:rsidRDefault="000A489E" w:rsidP="000A489E">
      <w:pPr>
        <w:pStyle w:val="ListParagraph"/>
        <w:numPr>
          <w:ilvl w:val="0"/>
          <w:numId w:val="25"/>
        </w:numPr>
        <w:rPr>
          <w:sz w:val="20"/>
          <w:szCs w:val="22"/>
        </w:rPr>
      </w:pPr>
      <w:r>
        <w:rPr>
          <w:sz w:val="20"/>
          <w:szCs w:val="22"/>
        </w:rPr>
        <w:t>Older Families with Budget Premiums</w:t>
      </w:r>
      <w:r>
        <w:rPr>
          <w:sz w:val="20"/>
          <w:szCs w:val="22"/>
        </w:rPr>
        <w:br/>
      </w:r>
    </w:p>
    <w:p w14:paraId="29602683" w14:textId="316D0981" w:rsidR="000A489E" w:rsidRDefault="000A489E" w:rsidP="000A489E">
      <w:pPr>
        <w:pStyle w:val="ListParagraph"/>
        <w:numPr>
          <w:ilvl w:val="0"/>
          <w:numId w:val="25"/>
        </w:numPr>
        <w:rPr>
          <w:sz w:val="20"/>
          <w:szCs w:val="22"/>
        </w:rPr>
      </w:pPr>
      <w:r>
        <w:rPr>
          <w:sz w:val="20"/>
          <w:szCs w:val="22"/>
        </w:rPr>
        <w:t>Young singles/couples with Mainstream Premiums</w:t>
      </w:r>
      <w:r>
        <w:rPr>
          <w:sz w:val="20"/>
          <w:szCs w:val="22"/>
        </w:rPr>
        <w:br/>
      </w:r>
    </w:p>
    <w:p w14:paraId="3CEE520D" w14:textId="314F05BB" w:rsidR="000A489E" w:rsidRDefault="000A489E" w:rsidP="000A489E">
      <w:pPr>
        <w:pStyle w:val="ListParagraph"/>
        <w:numPr>
          <w:ilvl w:val="0"/>
          <w:numId w:val="25"/>
        </w:numPr>
        <w:rPr>
          <w:sz w:val="20"/>
          <w:szCs w:val="22"/>
        </w:rPr>
      </w:pPr>
      <w:r>
        <w:rPr>
          <w:sz w:val="20"/>
          <w:szCs w:val="22"/>
        </w:rPr>
        <w:t>Retirees with Mainstream Premiums</w:t>
      </w:r>
    </w:p>
    <w:p w14:paraId="3F9B9340" w14:textId="3022A3F2" w:rsidR="000A489E" w:rsidRDefault="000A489E" w:rsidP="000A489E">
      <w:pPr>
        <w:rPr>
          <w:sz w:val="20"/>
          <w:szCs w:val="22"/>
        </w:rPr>
      </w:pPr>
    </w:p>
    <w:p w14:paraId="3BF8549B" w14:textId="001CE4C7" w:rsidR="000A489E" w:rsidRDefault="000A489E" w:rsidP="000A489E">
      <w:pPr>
        <w:rPr>
          <w:b/>
          <w:bCs/>
          <w:sz w:val="20"/>
          <w:szCs w:val="22"/>
        </w:rPr>
      </w:pPr>
      <w:r>
        <w:rPr>
          <w:b/>
          <w:bCs/>
          <w:sz w:val="20"/>
          <w:szCs w:val="22"/>
        </w:rPr>
        <w:t>Recommendations:</w:t>
      </w:r>
      <w:r>
        <w:rPr>
          <w:b/>
          <w:bCs/>
          <w:sz w:val="20"/>
          <w:szCs w:val="22"/>
        </w:rPr>
        <w:br/>
      </w:r>
    </w:p>
    <w:p w14:paraId="0F85181A" w14:textId="35717FB8" w:rsidR="000A489E" w:rsidRPr="000A489E" w:rsidRDefault="000A489E" w:rsidP="000A489E">
      <w:pPr>
        <w:pStyle w:val="ListParagraph"/>
        <w:numPr>
          <w:ilvl w:val="0"/>
          <w:numId w:val="25"/>
        </w:numPr>
        <w:rPr>
          <w:b/>
          <w:bCs/>
          <w:sz w:val="20"/>
          <w:szCs w:val="22"/>
        </w:rPr>
      </w:pPr>
      <w:r>
        <w:rPr>
          <w:sz w:val="20"/>
          <w:szCs w:val="22"/>
        </w:rPr>
        <w:t>Target segments which provide the most sales.</w:t>
      </w:r>
      <w:r>
        <w:rPr>
          <w:sz w:val="20"/>
          <w:szCs w:val="22"/>
        </w:rPr>
        <w:br/>
      </w:r>
    </w:p>
    <w:p w14:paraId="6F81F0C2" w14:textId="6E396FBA" w:rsidR="000A489E" w:rsidRPr="000A489E" w:rsidRDefault="000A489E" w:rsidP="000A489E">
      <w:pPr>
        <w:pStyle w:val="ListParagraph"/>
        <w:numPr>
          <w:ilvl w:val="0"/>
          <w:numId w:val="25"/>
        </w:numPr>
        <w:rPr>
          <w:b/>
          <w:bCs/>
          <w:sz w:val="20"/>
          <w:szCs w:val="22"/>
        </w:rPr>
      </w:pPr>
      <w:r>
        <w:rPr>
          <w:sz w:val="20"/>
          <w:szCs w:val="22"/>
        </w:rPr>
        <w:t>Cater to these segments will further increase sales. We can do this by looking at their favorite brands of snacks.</w:t>
      </w:r>
    </w:p>
    <w:p w14:paraId="2C8029EF" w14:textId="634C8E43" w:rsidR="000A489E" w:rsidRDefault="000A489E" w:rsidP="000A489E">
      <w:pPr>
        <w:rPr>
          <w:b/>
          <w:bCs/>
          <w:sz w:val="20"/>
          <w:szCs w:val="22"/>
        </w:rPr>
      </w:pPr>
    </w:p>
    <w:p w14:paraId="0AFA7CE1" w14:textId="08874DBA" w:rsidR="000A489E" w:rsidRPr="000A489E" w:rsidRDefault="000A489E" w:rsidP="00FC5C27">
      <w:pPr>
        <w:jc w:val="center"/>
        <w:rPr>
          <w:b/>
          <w:bCs/>
          <w:sz w:val="20"/>
          <w:szCs w:val="22"/>
        </w:rPr>
      </w:pPr>
      <w:r w:rsidRPr="000A489E">
        <w:rPr>
          <w:b/>
          <w:bCs/>
          <w:sz w:val="20"/>
          <w:szCs w:val="22"/>
        </w:rPr>
        <w:drawing>
          <wp:inline distT="0" distB="0" distL="0" distR="0" wp14:anchorId="74F2AEA7" wp14:editId="545815CF">
            <wp:extent cx="1896567" cy="1998921"/>
            <wp:effectExtent l="0" t="0" r="889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96567" cy="1998921"/>
                    </a:xfrm>
                    <a:prstGeom prst="rect">
                      <a:avLst/>
                    </a:prstGeom>
                  </pic:spPr>
                </pic:pic>
              </a:graphicData>
            </a:graphic>
          </wp:inline>
        </w:drawing>
      </w:r>
    </w:p>
    <w:p w14:paraId="28DED84F" w14:textId="55811B72" w:rsidR="000A489E" w:rsidRDefault="000A489E" w:rsidP="000A489E">
      <w:pPr>
        <w:rPr>
          <w:b/>
          <w:bCs/>
          <w:sz w:val="20"/>
          <w:szCs w:val="22"/>
        </w:rPr>
      </w:pPr>
    </w:p>
    <w:p w14:paraId="27B20D7E" w14:textId="62828CCE" w:rsidR="000A489E" w:rsidRDefault="000A489E" w:rsidP="000A489E">
      <w:pPr>
        <w:rPr>
          <w:b/>
          <w:bCs/>
          <w:sz w:val="20"/>
          <w:szCs w:val="22"/>
        </w:rPr>
      </w:pPr>
      <w:r w:rsidRPr="000A489E">
        <w:rPr>
          <w:b/>
          <w:bCs/>
          <w:sz w:val="20"/>
          <w:szCs w:val="22"/>
        </w:rPr>
        <w:drawing>
          <wp:inline distT="0" distB="0" distL="0" distR="0" wp14:anchorId="0B759604" wp14:editId="52498834">
            <wp:extent cx="6858000" cy="4001770"/>
            <wp:effectExtent l="0" t="0" r="889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4001770"/>
                    </a:xfrm>
                    <a:prstGeom prst="rect">
                      <a:avLst/>
                    </a:prstGeom>
                  </pic:spPr>
                </pic:pic>
              </a:graphicData>
            </a:graphic>
          </wp:inline>
        </w:drawing>
      </w:r>
    </w:p>
    <w:p w14:paraId="4560B1E6" w14:textId="29959016" w:rsidR="00FC5C27" w:rsidRDefault="00FC5C27" w:rsidP="000A489E">
      <w:pPr>
        <w:rPr>
          <w:b/>
          <w:bCs/>
          <w:sz w:val="20"/>
          <w:szCs w:val="22"/>
        </w:rPr>
      </w:pPr>
    </w:p>
    <w:p w14:paraId="69C55310" w14:textId="52107A0F" w:rsidR="00FC5C27" w:rsidRDefault="00FC5C27" w:rsidP="000A489E">
      <w:pPr>
        <w:rPr>
          <w:b/>
          <w:bCs/>
          <w:sz w:val="20"/>
          <w:szCs w:val="22"/>
        </w:rPr>
      </w:pPr>
    </w:p>
    <w:p w14:paraId="5D2764D8" w14:textId="4B5492AD" w:rsidR="00FC5C27" w:rsidRDefault="00FC5C27" w:rsidP="000A489E">
      <w:pPr>
        <w:rPr>
          <w:b/>
          <w:bCs/>
          <w:sz w:val="20"/>
          <w:szCs w:val="22"/>
        </w:rPr>
      </w:pPr>
    </w:p>
    <w:p w14:paraId="7E529BDE" w14:textId="37366A42" w:rsidR="006F0FE2" w:rsidRPr="00927AAB" w:rsidRDefault="006F0FE2" w:rsidP="006F0FE2">
      <w:pPr>
        <w:pStyle w:val="Heading2"/>
        <w:framePr w:hSpace="180" w:wrap="around" w:vAnchor="text" w:hAnchor="text" w:y="1"/>
        <w:rPr>
          <w:sz w:val="22"/>
          <w:szCs w:val="28"/>
        </w:rPr>
      </w:pPr>
      <w:r>
        <w:rPr>
          <w:sz w:val="22"/>
          <w:szCs w:val="28"/>
        </w:rPr>
        <w:lastRenderedPageBreak/>
        <w:t xml:space="preserve">Further Insights: </w:t>
      </w:r>
      <w:r>
        <w:rPr>
          <w:sz w:val="22"/>
          <w:szCs w:val="28"/>
        </w:rPr>
        <w:t>Top Brands by Top Spending Segments</w:t>
      </w:r>
    </w:p>
    <w:p w14:paraId="42328504" w14:textId="49A20254" w:rsidR="006F0FE2" w:rsidRDefault="006F0FE2" w:rsidP="006F0FE2">
      <w:pPr>
        <w:rPr>
          <w:sz w:val="20"/>
          <w:szCs w:val="22"/>
        </w:rPr>
      </w:pPr>
    </w:p>
    <w:p w14:paraId="2725BD8D" w14:textId="77777777" w:rsidR="006F0FE2" w:rsidRDefault="006F0FE2" w:rsidP="006F0FE2">
      <w:pPr>
        <w:rPr>
          <w:sz w:val="20"/>
          <w:szCs w:val="22"/>
        </w:rPr>
      </w:pPr>
    </w:p>
    <w:p w14:paraId="068BD962" w14:textId="40EB1406" w:rsidR="00FC5C27" w:rsidRDefault="006F0FE2" w:rsidP="006F0FE2">
      <w:pPr>
        <w:rPr>
          <w:sz w:val="20"/>
          <w:szCs w:val="22"/>
        </w:rPr>
      </w:pPr>
      <w:r>
        <w:rPr>
          <w:sz w:val="20"/>
          <w:szCs w:val="22"/>
        </w:rPr>
        <w:t>Based on the expenditure analysis, the top 3 segments have the following favorite brands:</w:t>
      </w:r>
    </w:p>
    <w:p w14:paraId="5E783102" w14:textId="682A4661" w:rsidR="006F0FE2" w:rsidRDefault="006F0FE2" w:rsidP="006F0FE2">
      <w:pPr>
        <w:rPr>
          <w:sz w:val="20"/>
          <w:szCs w:val="22"/>
        </w:rPr>
      </w:pPr>
    </w:p>
    <w:tbl>
      <w:tblPr>
        <w:tblStyle w:val="TableGrid"/>
        <w:tblW w:w="0" w:type="auto"/>
        <w:tblInd w:w="9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8"/>
        <w:gridCol w:w="2835"/>
        <w:gridCol w:w="2835"/>
        <w:gridCol w:w="2694"/>
      </w:tblGrid>
      <w:tr w:rsidR="006F0FE2" w14:paraId="4F48F50D" w14:textId="77777777" w:rsidTr="006F0FE2">
        <w:tc>
          <w:tcPr>
            <w:tcW w:w="708" w:type="dxa"/>
          </w:tcPr>
          <w:p w14:paraId="4D9F7827" w14:textId="77777777" w:rsidR="006F0FE2" w:rsidRDefault="006F0FE2" w:rsidP="006F0FE2">
            <w:pPr>
              <w:rPr>
                <w:b/>
                <w:bCs/>
                <w:sz w:val="20"/>
                <w:szCs w:val="22"/>
              </w:rPr>
            </w:pPr>
          </w:p>
        </w:tc>
        <w:tc>
          <w:tcPr>
            <w:tcW w:w="2835" w:type="dxa"/>
            <w:shd w:val="clear" w:color="auto" w:fill="EFB1A8" w:themeFill="accent2" w:themeFillTint="66"/>
          </w:tcPr>
          <w:p w14:paraId="3EDC5119" w14:textId="0BDA37E8" w:rsidR="006F0FE2" w:rsidRDefault="006F0FE2" w:rsidP="006F0FE2">
            <w:pPr>
              <w:rPr>
                <w:b/>
                <w:bCs/>
                <w:sz w:val="20"/>
                <w:szCs w:val="22"/>
              </w:rPr>
            </w:pPr>
            <w:r>
              <w:rPr>
                <w:b/>
                <w:bCs/>
                <w:sz w:val="20"/>
                <w:szCs w:val="22"/>
              </w:rPr>
              <w:t>Older Families | Budget</w:t>
            </w:r>
          </w:p>
        </w:tc>
        <w:tc>
          <w:tcPr>
            <w:tcW w:w="2835" w:type="dxa"/>
            <w:shd w:val="clear" w:color="auto" w:fill="EFB1A8" w:themeFill="accent2" w:themeFillTint="66"/>
          </w:tcPr>
          <w:p w14:paraId="251FF2D1" w14:textId="3EACFBFA" w:rsidR="006F0FE2" w:rsidRDefault="006F0FE2" w:rsidP="006F0FE2">
            <w:pPr>
              <w:rPr>
                <w:b/>
                <w:bCs/>
                <w:sz w:val="20"/>
                <w:szCs w:val="22"/>
              </w:rPr>
            </w:pPr>
            <w:r>
              <w:rPr>
                <w:b/>
                <w:bCs/>
                <w:sz w:val="20"/>
                <w:szCs w:val="22"/>
              </w:rPr>
              <w:t>Young Singles/Couples | Mainstream</w:t>
            </w:r>
          </w:p>
        </w:tc>
        <w:tc>
          <w:tcPr>
            <w:tcW w:w="2694" w:type="dxa"/>
            <w:shd w:val="clear" w:color="auto" w:fill="EFB1A8" w:themeFill="accent2" w:themeFillTint="66"/>
          </w:tcPr>
          <w:p w14:paraId="55B30162" w14:textId="297030B4" w:rsidR="006F0FE2" w:rsidRDefault="006F0FE2" w:rsidP="006F0FE2">
            <w:pPr>
              <w:rPr>
                <w:b/>
                <w:bCs/>
                <w:sz w:val="20"/>
                <w:szCs w:val="22"/>
              </w:rPr>
            </w:pPr>
            <w:r>
              <w:rPr>
                <w:b/>
                <w:bCs/>
                <w:sz w:val="20"/>
                <w:szCs w:val="22"/>
              </w:rPr>
              <w:t>Retirees | Mainstream</w:t>
            </w:r>
          </w:p>
        </w:tc>
      </w:tr>
      <w:tr w:rsidR="006F0FE2" w14:paraId="5AB3F4E8" w14:textId="77777777" w:rsidTr="006F0FE2">
        <w:tc>
          <w:tcPr>
            <w:tcW w:w="708" w:type="dxa"/>
            <w:shd w:val="clear" w:color="auto" w:fill="EFB1A8" w:themeFill="accent2" w:themeFillTint="66"/>
          </w:tcPr>
          <w:p w14:paraId="6C4AA952" w14:textId="00DEBDFD" w:rsidR="006F0FE2" w:rsidRDefault="006F0FE2" w:rsidP="006F0FE2">
            <w:pPr>
              <w:rPr>
                <w:b/>
                <w:bCs/>
                <w:sz w:val="20"/>
                <w:szCs w:val="22"/>
              </w:rPr>
            </w:pPr>
            <w:r>
              <w:rPr>
                <w:b/>
                <w:bCs/>
                <w:sz w:val="20"/>
                <w:szCs w:val="22"/>
              </w:rPr>
              <w:t>1.</w:t>
            </w:r>
          </w:p>
        </w:tc>
        <w:tc>
          <w:tcPr>
            <w:tcW w:w="2835" w:type="dxa"/>
            <w:shd w:val="clear" w:color="auto" w:fill="F7D8D3" w:themeFill="accent2" w:themeFillTint="33"/>
          </w:tcPr>
          <w:p w14:paraId="3CEDD581" w14:textId="45184E8F" w:rsidR="006F0FE2" w:rsidRPr="006F0FE2" w:rsidRDefault="006F0FE2" w:rsidP="006F0FE2">
            <w:pPr>
              <w:rPr>
                <w:sz w:val="20"/>
                <w:szCs w:val="22"/>
              </w:rPr>
            </w:pPr>
            <w:r w:rsidRPr="006F0FE2">
              <w:rPr>
                <w:sz w:val="20"/>
                <w:szCs w:val="22"/>
              </w:rPr>
              <w:t>Kettle</w:t>
            </w:r>
          </w:p>
        </w:tc>
        <w:tc>
          <w:tcPr>
            <w:tcW w:w="2835" w:type="dxa"/>
            <w:shd w:val="clear" w:color="auto" w:fill="F7D8D3" w:themeFill="accent2" w:themeFillTint="33"/>
          </w:tcPr>
          <w:p w14:paraId="0B249148" w14:textId="2415407E" w:rsidR="006F0FE2" w:rsidRPr="006F0FE2" w:rsidRDefault="006F0FE2" w:rsidP="006F0FE2">
            <w:pPr>
              <w:rPr>
                <w:sz w:val="20"/>
                <w:szCs w:val="22"/>
              </w:rPr>
            </w:pPr>
            <w:r>
              <w:rPr>
                <w:sz w:val="20"/>
                <w:szCs w:val="22"/>
              </w:rPr>
              <w:t>Kettle</w:t>
            </w:r>
          </w:p>
        </w:tc>
        <w:tc>
          <w:tcPr>
            <w:tcW w:w="2694" w:type="dxa"/>
            <w:shd w:val="clear" w:color="auto" w:fill="F7D8D3" w:themeFill="accent2" w:themeFillTint="33"/>
          </w:tcPr>
          <w:p w14:paraId="14E61B59" w14:textId="64362DD9" w:rsidR="006F0FE2" w:rsidRPr="006F0FE2" w:rsidRDefault="006F0FE2" w:rsidP="006F0FE2">
            <w:pPr>
              <w:rPr>
                <w:sz w:val="20"/>
                <w:szCs w:val="22"/>
              </w:rPr>
            </w:pPr>
            <w:r>
              <w:rPr>
                <w:sz w:val="20"/>
                <w:szCs w:val="22"/>
              </w:rPr>
              <w:t>Kettle</w:t>
            </w:r>
          </w:p>
        </w:tc>
      </w:tr>
      <w:tr w:rsidR="006F0FE2" w14:paraId="285F1412" w14:textId="77777777" w:rsidTr="006F0FE2">
        <w:tc>
          <w:tcPr>
            <w:tcW w:w="708" w:type="dxa"/>
            <w:shd w:val="clear" w:color="auto" w:fill="EFB1A8" w:themeFill="accent2" w:themeFillTint="66"/>
          </w:tcPr>
          <w:p w14:paraId="6D2C7F97" w14:textId="2221422F" w:rsidR="006F0FE2" w:rsidRDefault="006F0FE2" w:rsidP="006F0FE2">
            <w:pPr>
              <w:rPr>
                <w:b/>
                <w:bCs/>
                <w:sz w:val="20"/>
                <w:szCs w:val="22"/>
              </w:rPr>
            </w:pPr>
            <w:r>
              <w:rPr>
                <w:b/>
                <w:bCs/>
                <w:sz w:val="20"/>
                <w:szCs w:val="22"/>
              </w:rPr>
              <w:t>2.</w:t>
            </w:r>
          </w:p>
        </w:tc>
        <w:tc>
          <w:tcPr>
            <w:tcW w:w="2835" w:type="dxa"/>
            <w:shd w:val="clear" w:color="auto" w:fill="F7D8D3" w:themeFill="accent2" w:themeFillTint="33"/>
          </w:tcPr>
          <w:p w14:paraId="44C73E60" w14:textId="309B45CC" w:rsidR="006F0FE2" w:rsidRPr="006F0FE2" w:rsidRDefault="006F0FE2" w:rsidP="006F0FE2">
            <w:pPr>
              <w:rPr>
                <w:sz w:val="20"/>
                <w:szCs w:val="22"/>
              </w:rPr>
            </w:pPr>
            <w:r>
              <w:rPr>
                <w:sz w:val="20"/>
                <w:szCs w:val="22"/>
              </w:rPr>
              <w:t>Smiths</w:t>
            </w:r>
          </w:p>
        </w:tc>
        <w:tc>
          <w:tcPr>
            <w:tcW w:w="2835" w:type="dxa"/>
            <w:shd w:val="clear" w:color="auto" w:fill="F7D8D3" w:themeFill="accent2" w:themeFillTint="33"/>
          </w:tcPr>
          <w:p w14:paraId="2AB0B767" w14:textId="1AFE4D65" w:rsidR="006F0FE2" w:rsidRPr="006F0FE2" w:rsidRDefault="006F0FE2" w:rsidP="006F0FE2">
            <w:pPr>
              <w:rPr>
                <w:sz w:val="20"/>
                <w:szCs w:val="22"/>
              </w:rPr>
            </w:pPr>
            <w:r>
              <w:rPr>
                <w:sz w:val="20"/>
                <w:szCs w:val="22"/>
              </w:rPr>
              <w:t>Smiths</w:t>
            </w:r>
          </w:p>
        </w:tc>
        <w:tc>
          <w:tcPr>
            <w:tcW w:w="2694" w:type="dxa"/>
            <w:shd w:val="clear" w:color="auto" w:fill="F7D8D3" w:themeFill="accent2" w:themeFillTint="33"/>
          </w:tcPr>
          <w:p w14:paraId="5878ABAE" w14:textId="5F2EC23E" w:rsidR="006F0FE2" w:rsidRPr="006F0FE2" w:rsidRDefault="006F0FE2" w:rsidP="006F0FE2">
            <w:pPr>
              <w:rPr>
                <w:sz w:val="20"/>
                <w:szCs w:val="22"/>
              </w:rPr>
            </w:pPr>
            <w:r>
              <w:rPr>
                <w:sz w:val="20"/>
                <w:szCs w:val="22"/>
              </w:rPr>
              <w:t>Smiths</w:t>
            </w:r>
          </w:p>
        </w:tc>
      </w:tr>
      <w:tr w:rsidR="006F0FE2" w14:paraId="592064CB" w14:textId="77777777" w:rsidTr="006F0FE2">
        <w:tc>
          <w:tcPr>
            <w:tcW w:w="708" w:type="dxa"/>
            <w:shd w:val="clear" w:color="auto" w:fill="EFB1A8" w:themeFill="accent2" w:themeFillTint="66"/>
          </w:tcPr>
          <w:p w14:paraId="13D5A269" w14:textId="7B6F1BD1" w:rsidR="006F0FE2" w:rsidRDefault="006F0FE2" w:rsidP="006F0FE2">
            <w:pPr>
              <w:rPr>
                <w:b/>
                <w:bCs/>
                <w:sz w:val="20"/>
                <w:szCs w:val="22"/>
              </w:rPr>
            </w:pPr>
            <w:r>
              <w:rPr>
                <w:b/>
                <w:bCs/>
                <w:sz w:val="20"/>
                <w:szCs w:val="22"/>
              </w:rPr>
              <w:t>3.</w:t>
            </w:r>
          </w:p>
        </w:tc>
        <w:tc>
          <w:tcPr>
            <w:tcW w:w="2835" w:type="dxa"/>
            <w:shd w:val="clear" w:color="auto" w:fill="F7D8D3" w:themeFill="accent2" w:themeFillTint="33"/>
          </w:tcPr>
          <w:p w14:paraId="6291B28E" w14:textId="798642FF" w:rsidR="006F0FE2" w:rsidRPr="006F0FE2" w:rsidRDefault="006F0FE2" w:rsidP="006F0FE2">
            <w:pPr>
              <w:rPr>
                <w:sz w:val="20"/>
                <w:szCs w:val="22"/>
              </w:rPr>
            </w:pPr>
            <w:r>
              <w:rPr>
                <w:sz w:val="20"/>
                <w:szCs w:val="22"/>
              </w:rPr>
              <w:t>Doritos</w:t>
            </w:r>
          </w:p>
        </w:tc>
        <w:tc>
          <w:tcPr>
            <w:tcW w:w="2835" w:type="dxa"/>
            <w:shd w:val="clear" w:color="auto" w:fill="F7D8D3" w:themeFill="accent2" w:themeFillTint="33"/>
          </w:tcPr>
          <w:p w14:paraId="0A7BDE63" w14:textId="181B3AF9" w:rsidR="006F0FE2" w:rsidRPr="006F0FE2" w:rsidRDefault="006F0FE2" w:rsidP="006F0FE2">
            <w:pPr>
              <w:rPr>
                <w:sz w:val="20"/>
                <w:szCs w:val="22"/>
              </w:rPr>
            </w:pPr>
            <w:r>
              <w:rPr>
                <w:sz w:val="20"/>
                <w:szCs w:val="22"/>
              </w:rPr>
              <w:t>Doritos</w:t>
            </w:r>
          </w:p>
        </w:tc>
        <w:tc>
          <w:tcPr>
            <w:tcW w:w="2694" w:type="dxa"/>
            <w:shd w:val="clear" w:color="auto" w:fill="F7D8D3" w:themeFill="accent2" w:themeFillTint="33"/>
          </w:tcPr>
          <w:p w14:paraId="4D0F258D" w14:textId="6749AFF2" w:rsidR="006F0FE2" w:rsidRPr="006F0FE2" w:rsidRDefault="006F0FE2" w:rsidP="006F0FE2">
            <w:pPr>
              <w:rPr>
                <w:sz w:val="20"/>
                <w:szCs w:val="22"/>
              </w:rPr>
            </w:pPr>
            <w:r>
              <w:rPr>
                <w:sz w:val="20"/>
                <w:szCs w:val="22"/>
              </w:rPr>
              <w:t>Pringles</w:t>
            </w:r>
          </w:p>
        </w:tc>
      </w:tr>
      <w:tr w:rsidR="006F0FE2" w14:paraId="76555CF7" w14:textId="77777777" w:rsidTr="006F0FE2">
        <w:tc>
          <w:tcPr>
            <w:tcW w:w="708" w:type="dxa"/>
            <w:shd w:val="clear" w:color="auto" w:fill="EFB1A8" w:themeFill="accent2" w:themeFillTint="66"/>
          </w:tcPr>
          <w:p w14:paraId="54BF5C26" w14:textId="23E1C7FB" w:rsidR="006F0FE2" w:rsidRDefault="006F0FE2" w:rsidP="006F0FE2">
            <w:pPr>
              <w:rPr>
                <w:b/>
                <w:bCs/>
                <w:sz w:val="20"/>
                <w:szCs w:val="22"/>
              </w:rPr>
            </w:pPr>
            <w:r>
              <w:rPr>
                <w:b/>
                <w:bCs/>
                <w:sz w:val="20"/>
                <w:szCs w:val="22"/>
              </w:rPr>
              <w:t>4.</w:t>
            </w:r>
          </w:p>
        </w:tc>
        <w:tc>
          <w:tcPr>
            <w:tcW w:w="2835" w:type="dxa"/>
            <w:shd w:val="clear" w:color="auto" w:fill="F7D8D3" w:themeFill="accent2" w:themeFillTint="33"/>
          </w:tcPr>
          <w:p w14:paraId="4AC7A007" w14:textId="4F51992A" w:rsidR="006F0FE2" w:rsidRPr="006F0FE2" w:rsidRDefault="006F0FE2" w:rsidP="006F0FE2">
            <w:pPr>
              <w:rPr>
                <w:sz w:val="20"/>
                <w:szCs w:val="22"/>
              </w:rPr>
            </w:pPr>
            <w:r>
              <w:rPr>
                <w:sz w:val="20"/>
                <w:szCs w:val="22"/>
              </w:rPr>
              <w:t>Pringles</w:t>
            </w:r>
          </w:p>
        </w:tc>
        <w:tc>
          <w:tcPr>
            <w:tcW w:w="2835" w:type="dxa"/>
            <w:shd w:val="clear" w:color="auto" w:fill="F7D8D3" w:themeFill="accent2" w:themeFillTint="33"/>
          </w:tcPr>
          <w:p w14:paraId="6753160A" w14:textId="78CAD42C" w:rsidR="006F0FE2" w:rsidRPr="006F0FE2" w:rsidRDefault="006F0FE2" w:rsidP="006F0FE2">
            <w:pPr>
              <w:rPr>
                <w:sz w:val="20"/>
                <w:szCs w:val="22"/>
              </w:rPr>
            </w:pPr>
            <w:r>
              <w:rPr>
                <w:sz w:val="20"/>
                <w:szCs w:val="22"/>
              </w:rPr>
              <w:t>Pringles</w:t>
            </w:r>
          </w:p>
        </w:tc>
        <w:tc>
          <w:tcPr>
            <w:tcW w:w="2694" w:type="dxa"/>
            <w:shd w:val="clear" w:color="auto" w:fill="F7D8D3" w:themeFill="accent2" w:themeFillTint="33"/>
          </w:tcPr>
          <w:p w14:paraId="7981743E" w14:textId="7BC10FD3" w:rsidR="006F0FE2" w:rsidRPr="006F0FE2" w:rsidRDefault="006F0FE2" w:rsidP="006F0FE2">
            <w:pPr>
              <w:rPr>
                <w:sz w:val="20"/>
                <w:szCs w:val="22"/>
              </w:rPr>
            </w:pPr>
            <w:r>
              <w:rPr>
                <w:sz w:val="20"/>
                <w:szCs w:val="22"/>
              </w:rPr>
              <w:t>Doritos</w:t>
            </w:r>
          </w:p>
        </w:tc>
      </w:tr>
      <w:tr w:rsidR="006F0FE2" w14:paraId="11D8328C" w14:textId="77777777" w:rsidTr="006F0FE2">
        <w:tc>
          <w:tcPr>
            <w:tcW w:w="708" w:type="dxa"/>
            <w:shd w:val="clear" w:color="auto" w:fill="EFB1A8" w:themeFill="accent2" w:themeFillTint="66"/>
          </w:tcPr>
          <w:p w14:paraId="2ABCF7EE" w14:textId="537A615E" w:rsidR="006F0FE2" w:rsidRDefault="006F0FE2" w:rsidP="006F0FE2">
            <w:pPr>
              <w:rPr>
                <w:b/>
                <w:bCs/>
                <w:sz w:val="20"/>
                <w:szCs w:val="22"/>
              </w:rPr>
            </w:pPr>
            <w:r>
              <w:rPr>
                <w:b/>
                <w:bCs/>
                <w:sz w:val="20"/>
                <w:szCs w:val="22"/>
              </w:rPr>
              <w:t>5.</w:t>
            </w:r>
          </w:p>
        </w:tc>
        <w:tc>
          <w:tcPr>
            <w:tcW w:w="2835" w:type="dxa"/>
            <w:shd w:val="clear" w:color="auto" w:fill="F7D8D3" w:themeFill="accent2" w:themeFillTint="33"/>
          </w:tcPr>
          <w:p w14:paraId="43DC660B" w14:textId="573913C5" w:rsidR="006F0FE2" w:rsidRPr="006F0FE2" w:rsidRDefault="006F0FE2" w:rsidP="006F0FE2">
            <w:pPr>
              <w:rPr>
                <w:sz w:val="20"/>
                <w:szCs w:val="22"/>
              </w:rPr>
            </w:pPr>
            <w:r>
              <w:rPr>
                <w:sz w:val="20"/>
                <w:szCs w:val="22"/>
              </w:rPr>
              <w:t>Red Rock Deli</w:t>
            </w:r>
          </w:p>
        </w:tc>
        <w:tc>
          <w:tcPr>
            <w:tcW w:w="2835" w:type="dxa"/>
            <w:shd w:val="clear" w:color="auto" w:fill="F7D8D3" w:themeFill="accent2" w:themeFillTint="33"/>
          </w:tcPr>
          <w:p w14:paraId="794386A4" w14:textId="138DB36E" w:rsidR="006F0FE2" w:rsidRPr="006F0FE2" w:rsidRDefault="006F0FE2" w:rsidP="006F0FE2">
            <w:pPr>
              <w:rPr>
                <w:sz w:val="20"/>
                <w:szCs w:val="22"/>
              </w:rPr>
            </w:pPr>
            <w:r>
              <w:rPr>
                <w:sz w:val="20"/>
                <w:szCs w:val="22"/>
              </w:rPr>
              <w:t>Red Rock Deli</w:t>
            </w:r>
          </w:p>
        </w:tc>
        <w:tc>
          <w:tcPr>
            <w:tcW w:w="2694" w:type="dxa"/>
            <w:shd w:val="clear" w:color="auto" w:fill="F7D8D3" w:themeFill="accent2" w:themeFillTint="33"/>
          </w:tcPr>
          <w:p w14:paraId="2E9128D5" w14:textId="4282A841" w:rsidR="006F0FE2" w:rsidRPr="006F0FE2" w:rsidRDefault="006F0FE2" w:rsidP="006F0FE2">
            <w:pPr>
              <w:rPr>
                <w:sz w:val="20"/>
                <w:szCs w:val="22"/>
              </w:rPr>
            </w:pPr>
            <w:r>
              <w:rPr>
                <w:sz w:val="20"/>
                <w:szCs w:val="22"/>
              </w:rPr>
              <w:t>Red Rock Deli</w:t>
            </w:r>
          </w:p>
        </w:tc>
      </w:tr>
    </w:tbl>
    <w:p w14:paraId="223C1C4B" w14:textId="24D3D07F" w:rsidR="006F0FE2" w:rsidRDefault="006F0FE2" w:rsidP="006F0FE2">
      <w:pPr>
        <w:rPr>
          <w:b/>
          <w:bCs/>
          <w:sz w:val="20"/>
          <w:szCs w:val="22"/>
        </w:rPr>
      </w:pPr>
    </w:p>
    <w:p w14:paraId="487CC434" w14:textId="2FB1AB4D" w:rsidR="006F0FE2" w:rsidRDefault="006F0FE2" w:rsidP="006F0FE2">
      <w:pPr>
        <w:rPr>
          <w:sz w:val="20"/>
          <w:szCs w:val="22"/>
        </w:rPr>
      </w:pPr>
      <w:r>
        <w:rPr>
          <w:b/>
          <w:bCs/>
          <w:sz w:val="20"/>
          <w:szCs w:val="22"/>
        </w:rPr>
        <w:t>Recommendations:</w:t>
      </w:r>
      <w:r>
        <w:rPr>
          <w:sz w:val="20"/>
          <w:szCs w:val="22"/>
        </w:rPr>
        <w:t xml:space="preserve"> Run promotions on these brands to attract higher sales quantities.</w:t>
      </w:r>
    </w:p>
    <w:p w14:paraId="0904DD78" w14:textId="77777777" w:rsidR="006F0FE2" w:rsidRDefault="006F0FE2" w:rsidP="006F0FE2">
      <w:pPr>
        <w:rPr>
          <w:sz w:val="20"/>
          <w:szCs w:val="22"/>
        </w:rPr>
      </w:pPr>
    </w:p>
    <w:p w14:paraId="6467ACBA" w14:textId="45FD6A35" w:rsidR="006F0FE2" w:rsidRDefault="00267CFE" w:rsidP="006F0FE2">
      <w:pPr>
        <w:rPr>
          <w:b/>
          <w:bCs/>
          <w:sz w:val="20"/>
          <w:szCs w:val="22"/>
        </w:rPr>
      </w:pPr>
      <w:r w:rsidRPr="006F0FE2">
        <w:rPr>
          <w:sz w:val="20"/>
          <w:szCs w:val="22"/>
        </w:rPr>
        <w:drawing>
          <wp:anchor distT="0" distB="0" distL="114300" distR="114300" simplePos="0" relativeHeight="251719680" behindDoc="0" locked="0" layoutInCell="1" allowOverlap="1" wp14:anchorId="3BEE1FEB" wp14:editId="1CCF0B5A">
            <wp:simplePos x="0" y="0"/>
            <wp:positionH relativeFrom="column">
              <wp:posOffset>5022376</wp:posOffset>
            </wp:positionH>
            <wp:positionV relativeFrom="paragraph">
              <wp:posOffset>2341605</wp:posOffset>
            </wp:positionV>
            <wp:extent cx="1995938" cy="2610657"/>
            <wp:effectExtent l="0" t="0" r="4445"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998298" cy="2613744"/>
                    </a:xfrm>
                    <a:prstGeom prst="rect">
                      <a:avLst/>
                    </a:prstGeom>
                  </pic:spPr>
                </pic:pic>
              </a:graphicData>
            </a:graphic>
            <wp14:sizeRelH relativeFrom="page">
              <wp14:pctWidth>0</wp14:pctWidth>
            </wp14:sizeRelH>
            <wp14:sizeRelV relativeFrom="page">
              <wp14:pctHeight>0</wp14:pctHeight>
            </wp14:sizeRelV>
          </wp:anchor>
        </w:drawing>
      </w:r>
      <w:r w:rsidRPr="00267CFE">
        <w:rPr>
          <w:sz w:val="20"/>
          <w:szCs w:val="22"/>
        </w:rPr>
        <w:drawing>
          <wp:anchor distT="0" distB="0" distL="114300" distR="114300" simplePos="0" relativeHeight="251721728" behindDoc="0" locked="0" layoutInCell="1" allowOverlap="1" wp14:anchorId="567F6F15" wp14:editId="53B2CE8E">
            <wp:simplePos x="0" y="0"/>
            <wp:positionH relativeFrom="column">
              <wp:posOffset>2306471</wp:posOffset>
            </wp:positionH>
            <wp:positionV relativeFrom="paragraph">
              <wp:posOffset>2389372</wp:posOffset>
            </wp:positionV>
            <wp:extent cx="2482363" cy="2497294"/>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87751" cy="2502714"/>
                    </a:xfrm>
                    <a:prstGeom prst="rect">
                      <a:avLst/>
                    </a:prstGeom>
                  </pic:spPr>
                </pic:pic>
              </a:graphicData>
            </a:graphic>
            <wp14:sizeRelH relativeFrom="page">
              <wp14:pctWidth>0</wp14:pctWidth>
            </wp14:sizeRelH>
            <wp14:sizeRelV relativeFrom="page">
              <wp14:pctHeight>0</wp14:pctHeight>
            </wp14:sizeRelV>
          </wp:anchor>
        </w:drawing>
      </w:r>
      <w:r w:rsidRPr="006F0FE2">
        <w:rPr>
          <w:sz w:val="20"/>
          <w:szCs w:val="22"/>
        </w:rPr>
        <w:drawing>
          <wp:anchor distT="0" distB="0" distL="114300" distR="114300" simplePos="0" relativeHeight="251717632" behindDoc="0" locked="0" layoutInCell="1" allowOverlap="1" wp14:anchorId="2685EBF5" wp14:editId="675BC999">
            <wp:simplePos x="0" y="0"/>
            <wp:positionH relativeFrom="column">
              <wp:posOffset>47768</wp:posOffset>
            </wp:positionH>
            <wp:positionV relativeFrom="paragraph">
              <wp:posOffset>2396196</wp:posOffset>
            </wp:positionV>
            <wp:extent cx="1946100" cy="2490717"/>
            <wp:effectExtent l="0" t="0" r="0" b="508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966134" cy="2516357"/>
                    </a:xfrm>
                    <a:prstGeom prst="rect">
                      <a:avLst/>
                    </a:prstGeom>
                  </pic:spPr>
                </pic:pic>
              </a:graphicData>
            </a:graphic>
            <wp14:sizeRelH relativeFrom="page">
              <wp14:pctWidth>0</wp14:pctWidth>
            </wp14:sizeRelH>
            <wp14:sizeRelV relativeFrom="page">
              <wp14:pctHeight>0</wp14:pctHeight>
            </wp14:sizeRelV>
          </wp:anchor>
        </w:drawing>
      </w:r>
      <w:r w:rsidRPr="006F0FE2">
        <w:rPr>
          <w:sz w:val="20"/>
          <w:szCs w:val="22"/>
        </w:rPr>
        <w:drawing>
          <wp:anchor distT="0" distB="0" distL="114300" distR="114300" simplePos="0" relativeHeight="251720704" behindDoc="0" locked="0" layoutInCell="1" allowOverlap="1" wp14:anchorId="19AEB458" wp14:editId="168569DD">
            <wp:simplePos x="0" y="0"/>
            <wp:positionH relativeFrom="column">
              <wp:posOffset>4642485</wp:posOffset>
            </wp:positionH>
            <wp:positionV relativeFrom="paragraph">
              <wp:posOffset>268131</wp:posOffset>
            </wp:positionV>
            <wp:extent cx="2378182" cy="1963420"/>
            <wp:effectExtent l="0" t="0" r="3175"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l="3911"/>
                    <a:stretch/>
                  </pic:blipFill>
                  <pic:spPr bwMode="auto">
                    <a:xfrm>
                      <a:off x="0" y="0"/>
                      <a:ext cx="2378182" cy="1963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0FE2">
        <w:rPr>
          <w:sz w:val="20"/>
          <w:szCs w:val="22"/>
        </w:rPr>
        <w:drawing>
          <wp:anchor distT="0" distB="0" distL="114300" distR="114300" simplePos="0" relativeHeight="251718656" behindDoc="0" locked="0" layoutInCell="1" allowOverlap="1" wp14:anchorId="50C96471" wp14:editId="0FE0AF59">
            <wp:simplePos x="0" y="0"/>
            <wp:positionH relativeFrom="column">
              <wp:posOffset>2265528</wp:posOffset>
            </wp:positionH>
            <wp:positionV relativeFrom="paragraph">
              <wp:posOffset>260322</wp:posOffset>
            </wp:positionV>
            <wp:extent cx="2340591" cy="1963955"/>
            <wp:effectExtent l="0" t="0" r="3175"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4210" r="-1"/>
                    <a:stretch/>
                  </pic:blipFill>
                  <pic:spPr bwMode="auto">
                    <a:xfrm>
                      <a:off x="0" y="0"/>
                      <a:ext cx="2350983" cy="19726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FE2" w:rsidRPr="006F0FE2">
        <w:rPr>
          <w:sz w:val="20"/>
          <w:szCs w:val="22"/>
        </w:rPr>
        <w:drawing>
          <wp:anchor distT="0" distB="0" distL="114300" distR="114300" simplePos="0" relativeHeight="251716608" behindDoc="0" locked="0" layoutInCell="1" allowOverlap="1" wp14:anchorId="74E833A7" wp14:editId="41B306CD">
            <wp:simplePos x="0" y="0"/>
            <wp:positionH relativeFrom="column">
              <wp:posOffset>-224762</wp:posOffset>
            </wp:positionH>
            <wp:positionV relativeFrom="paragraph">
              <wp:posOffset>260227</wp:posOffset>
            </wp:positionV>
            <wp:extent cx="2490956" cy="1978878"/>
            <wp:effectExtent l="0" t="0" r="5080" b="254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490956" cy="1978878"/>
                    </a:xfrm>
                    <a:prstGeom prst="rect">
                      <a:avLst/>
                    </a:prstGeom>
                  </pic:spPr>
                </pic:pic>
              </a:graphicData>
            </a:graphic>
            <wp14:sizeRelH relativeFrom="page">
              <wp14:pctWidth>0</wp14:pctWidth>
            </wp14:sizeRelH>
            <wp14:sizeRelV relativeFrom="page">
              <wp14:pctHeight>0</wp14:pctHeight>
            </wp14:sizeRelV>
          </wp:anchor>
        </w:drawing>
      </w:r>
      <w:r w:rsidR="006F0FE2" w:rsidRPr="006F0FE2">
        <w:rPr>
          <w:sz w:val="20"/>
          <w:szCs w:val="22"/>
        </w:rPr>
        <w:t xml:space="preserve"> </w:t>
      </w:r>
      <w:r>
        <w:rPr>
          <w:sz w:val="20"/>
          <w:szCs w:val="22"/>
        </w:rPr>
        <w:softHyphen/>
      </w:r>
      <w:r>
        <w:rPr>
          <w:sz w:val="20"/>
          <w:szCs w:val="22"/>
        </w:rPr>
        <w:softHyphen/>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r w:rsidR="00033D28">
        <w:rPr>
          <w:sz w:val="20"/>
          <w:szCs w:val="22"/>
        </w:rPr>
        <w:br/>
      </w:r>
    </w:p>
    <w:p w14:paraId="25E053B0" w14:textId="331401D2" w:rsidR="00033D28" w:rsidRPr="00033D28" w:rsidRDefault="00033D28" w:rsidP="006F0FE2">
      <w:pPr>
        <w:rPr>
          <w:b/>
          <w:bCs/>
          <w:sz w:val="22"/>
          <w:szCs w:val="24"/>
        </w:rPr>
      </w:pPr>
      <w:r w:rsidRPr="00033D28">
        <w:rPr>
          <w:b/>
          <w:bCs/>
          <w:sz w:val="22"/>
          <w:szCs w:val="24"/>
        </w:rPr>
        <w:lastRenderedPageBreak/>
        <w:t>Further Insights: Top Unit Sizes per Top Spending Segments</w:t>
      </w:r>
    </w:p>
    <w:p w14:paraId="2196ABFC" w14:textId="109E46BB" w:rsidR="00033D28" w:rsidRDefault="00033D28" w:rsidP="006F0FE2">
      <w:pPr>
        <w:rPr>
          <w:b/>
          <w:bCs/>
          <w:sz w:val="20"/>
          <w:szCs w:val="22"/>
        </w:rPr>
      </w:pPr>
    </w:p>
    <w:p w14:paraId="230C3A25" w14:textId="3E5D596F" w:rsidR="00033D28" w:rsidRDefault="00033D28" w:rsidP="006F0FE2">
      <w:pPr>
        <w:rPr>
          <w:sz w:val="20"/>
          <w:szCs w:val="22"/>
        </w:rPr>
      </w:pPr>
      <w:r>
        <w:rPr>
          <w:sz w:val="20"/>
          <w:szCs w:val="22"/>
        </w:rPr>
        <w:t>Across the top spending segments, we want to look at the most popular pack sizes. This will give an idea on how to handle stock management.</w:t>
      </w:r>
    </w:p>
    <w:p w14:paraId="1E3CDFA0" w14:textId="205BD0F9" w:rsidR="00033D28" w:rsidRDefault="00033D28" w:rsidP="006F0FE2">
      <w:pPr>
        <w:rPr>
          <w:sz w:val="20"/>
          <w:szCs w:val="22"/>
        </w:rPr>
      </w:pPr>
    </w:p>
    <w:p w14:paraId="481BA7E1" w14:textId="67E42473" w:rsidR="00033D28" w:rsidRDefault="00033D28" w:rsidP="006F0FE2">
      <w:pPr>
        <w:rPr>
          <w:sz w:val="20"/>
          <w:szCs w:val="22"/>
        </w:rPr>
      </w:pPr>
      <w:r>
        <w:rPr>
          <w:sz w:val="20"/>
          <w:szCs w:val="22"/>
        </w:rPr>
        <w:t>Across the top 3 segments, the most popular pack sizes are homogeneous. The sizes are:</w:t>
      </w:r>
    </w:p>
    <w:p w14:paraId="36573588" w14:textId="77777777" w:rsidR="00033D28" w:rsidRDefault="00033D28" w:rsidP="006F0FE2">
      <w:pPr>
        <w:rPr>
          <w:sz w:val="20"/>
          <w:szCs w:val="22"/>
        </w:rPr>
      </w:pPr>
    </w:p>
    <w:tbl>
      <w:tblPr>
        <w:tblStyle w:val="TableGrid"/>
        <w:tblW w:w="0" w:type="auto"/>
        <w:tblInd w:w="9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8"/>
        <w:gridCol w:w="2835"/>
        <w:gridCol w:w="2835"/>
        <w:gridCol w:w="2694"/>
      </w:tblGrid>
      <w:tr w:rsidR="00033D28" w14:paraId="380EE15F" w14:textId="77777777" w:rsidTr="000D2460">
        <w:tc>
          <w:tcPr>
            <w:tcW w:w="708" w:type="dxa"/>
          </w:tcPr>
          <w:p w14:paraId="081B67B4" w14:textId="77777777" w:rsidR="00033D28" w:rsidRDefault="00033D28" w:rsidP="000D2460">
            <w:pPr>
              <w:rPr>
                <w:b/>
                <w:bCs/>
                <w:sz w:val="20"/>
                <w:szCs w:val="22"/>
              </w:rPr>
            </w:pPr>
          </w:p>
        </w:tc>
        <w:tc>
          <w:tcPr>
            <w:tcW w:w="2835" w:type="dxa"/>
            <w:shd w:val="clear" w:color="auto" w:fill="EFB1A8" w:themeFill="accent2" w:themeFillTint="66"/>
          </w:tcPr>
          <w:p w14:paraId="1E662907" w14:textId="77777777" w:rsidR="00033D28" w:rsidRDefault="00033D28" w:rsidP="000D2460">
            <w:pPr>
              <w:rPr>
                <w:b/>
                <w:bCs/>
                <w:sz w:val="20"/>
                <w:szCs w:val="22"/>
              </w:rPr>
            </w:pPr>
            <w:r>
              <w:rPr>
                <w:b/>
                <w:bCs/>
                <w:sz w:val="20"/>
                <w:szCs w:val="22"/>
              </w:rPr>
              <w:t>Older Families | Budget</w:t>
            </w:r>
          </w:p>
        </w:tc>
        <w:tc>
          <w:tcPr>
            <w:tcW w:w="2835" w:type="dxa"/>
            <w:shd w:val="clear" w:color="auto" w:fill="EFB1A8" w:themeFill="accent2" w:themeFillTint="66"/>
          </w:tcPr>
          <w:p w14:paraId="5040B3B4" w14:textId="77777777" w:rsidR="00033D28" w:rsidRDefault="00033D28" w:rsidP="000D2460">
            <w:pPr>
              <w:rPr>
                <w:b/>
                <w:bCs/>
                <w:sz w:val="20"/>
                <w:szCs w:val="22"/>
              </w:rPr>
            </w:pPr>
            <w:r>
              <w:rPr>
                <w:b/>
                <w:bCs/>
                <w:sz w:val="20"/>
                <w:szCs w:val="22"/>
              </w:rPr>
              <w:t>Young Singles/Couples | Mainstream</w:t>
            </w:r>
          </w:p>
        </w:tc>
        <w:tc>
          <w:tcPr>
            <w:tcW w:w="2694" w:type="dxa"/>
            <w:shd w:val="clear" w:color="auto" w:fill="EFB1A8" w:themeFill="accent2" w:themeFillTint="66"/>
          </w:tcPr>
          <w:p w14:paraId="5D3AE924" w14:textId="77777777" w:rsidR="00033D28" w:rsidRDefault="00033D28" w:rsidP="000D2460">
            <w:pPr>
              <w:rPr>
                <w:b/>
                <w:bCs/>
                <w:sz w:val="20"/>
                <w:szCs w:val="22"/>
              </w:rPr>
            </w:pPr>
            <w:r>
              <w:rPr>
                <w:b/>
                <w:bCs/>
                <w:sz w:val="20"/>
                <w:szCs w:val="22"/>
              </w:rPr>
              <w:t>Retirees | Mainstream</w:t>
            </w:r>
          </w:p>
        </w:tc>
      </w:tr>
      <w:tr w:rsidR="00033D28" w:rsidRPr="006F0FE2" w14:paraId="29AAA6D2" w14:textId="77777777" w:rsidTr="000D2460">
        <w:tc>
          <w:tcPr>
            <w:tcW w:w="708" w:type="dxa"/>
            <w:shd w:val="clear" w:color="auto" w:fill="EFB1A8" w:themeFill="accent2" w:themeFillTint="66"/>
          </w:tcPr>
          <w:p w14:paraId="2DE8C471" w14:textId="77777777" w:rsidR="00033D28" w:rsidRDefault="00033D28" w:rsidP="000D2460">
            <w:pPr>
              <w:rPr>
                <w:b/>
                <w:bCs/>
                <w:sz w:val="20"/>
                <w:szCs w:val="22"/>
              </w:rPr>
            </w:pPr>
            <w:r>
              <w:rPr>
                <w:b/>
                <w:bCs/>
                <w:sz w:val="20"/>
                <w:szCs w:val="22"/>
              </w:rPr>
              <w:t>1.</w:t>
            </w:r>
          </w:p>
        </w:tc>
        <w:tc>
          <w:tcPr>
            <w:tcW w:w="2835" w:type="dxa"/>
            <w:shd w:val="clear" w:color="auto" w:fill="F7D8D3" w:themeFill="accent2" w:themeFillTint="33"/>
          </w:tcPr>
          <w:p w14:paraId="55C4EF1A" w14:textId="3B2C8F42" w:rsidR="00033D28" w:rsidRPr="006F0FE2" w:rsidRDefault="00033D28" w:rsidP="000D2460">
            <w:pPr>
              <w:rPr>
                <w:sz w:val="20"/>
                <w:szCs w:val="22"/>
              </w:rPr>
            </w:pPr>
            <w:r>
              <w:rPr>
                <w:sz w:val="20"/>
                <w:szCs w:val="22"/>
              </w:rPr>
              <w:t>175g</w:t>
            </w:r>
          </w:p>
        </w:tc>
        <w:tc>
          <w:tcPr>
            <w:tcW w:w="2835" w:type="dxa"/>
            <w:shd w:val="clear" w:color="auto" w:fill="F7D8D3" w:themeFill="accent2" w:themeFillTint="33"/>
          </w:tcPr>
          <w:p w14:paraId="7F15A04B" w14:textId="2ABDF917" w:rsidR="00033D28" w:rsidRPr="006F0FE2" w:rsidRDefault="00033D28" w:rsidP="000D2460">
            <w:pPr>
              <w:rPr>
                <w:sz w:val="20"/>
                <w:szCs w:val="22"/>
              </w:rPr>
            </w:pPr>
            <w:r>
              <w:rPr>
                <w:sz w:val="20"/>
                <w:szCs w:val="22"/>
              </w:rPr>
              <w:t>175g</w:t>
            </w:r>
          </w:p>
        </w:tc>
        <w:tc>
          <w:tcPr>
            <w:tcW w:w="2694" w:type="dxa"/>
            <w:shd w:val="clear" w:color="auto" w:fill="F7D8D3" w:themeFill="accent2" w:themeFillTint="33"/>
          </w:tcPr>
          <w:p w14:paraId="7BB35401" w14:textId="7223AEBC" w:rsidR="00033D28" w:rsidRPr="006F0FE2" w:rsidRDefault="00033D28" w:rsidP="000D2460">
            <w:pPr>
              <w:rPr>
                <w:sz w:val="20"/>
                <w:szCs w:val="22"/>
              </w:rPr>
            </w:pPr>
            <w:r>
              <w:rPr>
                <w:sz w:val="20"/>
                <w:szCs w:val="22"/>
              </w:rPr>
              <w:t>175g</w:t>
            </w:r>
          </w:p>
        </w:tc>
      </w:tr>
      <w:tr w:rsidR="00033D28" w:rsidRPr="006F0FE2" w14:paraId="67D41F4A" w14:textId="77777777" w:rsidTr="000D2460">
        <w:tc>
          <w:tcPr>
            <w:tcW w:w="708" w:type="dxa"/>
            <w:shd w:val="clear" w:color="auto" w:fill="EFB1A8" w:themeFill="accent2" w:themeFillTint="66"/>
          </w:tcPr>
          <w:p w14:paraId="12CE94E4" w14:textId="77777777" w:rsidR="00033D28" w:rsidRDefault="00033D28" w:rsidP="000D2460">
            <w:pPr>
              <w:rPr>
                <w:b/>
                <w:bCs/>
                <w:sz w:val="20"/>
                <w:szCs w:val="22"/>
              </w:rPr>
            </w:pPr>
            <w:r>
              <w:rPr>
                <w:b/>
                <w:bCs/>
                <w:sz w:val="20"/>
                <w:szCs w:val="22"/>
              </w:rPr>
              <w:t>2.</w:t>
            </w:r>
          </w:p>
        </w:tc>
        <w:tc>
          <w:tcPr>
            <w:tcW w:w="2835" w:type="dxa"/>
            <w:shd w:val="clear" w:color="auto" w:fill="F7D8D3" w:themeFill="accent2" w:themeFillTint="33"/>
          </w:tcPr>
          <w:p w14:paraId="1A32B710" w14:textId="35A7DEF2" w:rsidR="00033D28" w:rsidRPr="006F0FE2" w:rsidRDefault="00033D28" w:rsidP="000D2460">
            <w:pPr>
              <w:rPr>
                <w:sz w:val="20"/>
                <w:szCs w:val="22"/>
              </w:rPr>
            </w:pPr>
            <w:r>
              <w:rPr>
                <w:sz w:val="20"/>
                <w:szCs w:val="22"/>
              </w:rPr>
              <w:t>150g</w:t>
            </w:r>
          </w:p>
        </w:tc>
        <w:tc>
          <w:tcPr>
            <w:tcW w:w="2835" w:type="dxa"/>
            <w:shd w:val="clear" w:color="auto" w:fill="F7D8D3" w:themeFill="accent2" w:themeFillTint="33"/>
          </w:tcPr>
          <w:p w14:paraId="26A59830" w14:textId="77E0273C" w:rsidR="00033D28" w:rsidRPr="006F0FE2" w:rsidRDefault="00033D28" w:rsidP="000D2460">
            <w:pPr>
              <w:rPr>
                <w:sz w:val="20"/>
                <w:szCs w:val="22"/>
              </w:rPr>
            </w:pPr>
            <w:r>
              <w:rPr>
                <w:sz w:val="20"/>
                <w:szCs w:val="22"/>
              </w:rPr>
              <w:t>150g</w:t>
            </w:r>
          </w:p>
        </w:tc>
        <w:tc>
          <w:tcPr>
            <w:tcW w:w="2694" w:type="dxa"/>
            <w:shd w:val="clear" w:color="auto" w:fill="F7D8D3" w:themeFill="accent2" w:themeFillTint="33"/>
          </w:tcPr>
          <w:p w14:paraId="39CC25D5" w14:textId="0AE69CFA" w:rsidR="00033D28" w:rsidRPr="006F0FE2" w:rsidRDefault="00033D28" w:rsidP="000D2460">
            <w:pPr>
              <w:rPr>
                <w:sz w:val="20"/>
                <w:szCs w:val="22"/>
              </w:rPr>
            </w:pPr>
            <w:r>
              <w:rPr>
                <w:sz w:val="20"/>
                <w:szCs w:val="22"/>
              </w:rPr>
              <w:t>150g</w:t>
            </w:r>
          </w:p>
        </w:tc>
      </w:tr>
      <w:tr w:rsidR="00033D28" w:rsidRPr="006F0FE2" w14:paraId="5C774D7A" w14:textId="77777777" w:rsidTr="000D2460">
        <w:tc>
          <w:tcPr>
            <w:tcW w:w="708" w:type="dxa"/>
            <w:shd w:val="clear" w:color="auto" w:fill="EFB1A8" w:themeFill="accent2" w:themeFillTint="66"/>
          </w:tcPr>
          <w:p w14:paraId="4FC13B97" w14:textId="77777777" w:rsidR="00033D28" w:rsidRDefault="00033D28" w:rsidP="000D2460">
            <w:pPr>
              <w:rPr>
                <w:b/>
                <w:bCs/>
                <w:sz w:val="20"/>
                <w:szCs w:val="22"/>
              </w:rPr>
            </w:pPr>
            <w:r>
              <w:rPr>
                <w:b/>
                <w:bCs/>
                <w:sz w:val="20"/>
                <w:szCs w:val="22"/>
              </w:rPr>
              <w:t>3.</w:t>
            </w:r>
          </w:p>
        </w:tc>
        <w:tc>
          <w:tcPr>
            <w:tcW w:w="2835" w:type="dxa"/>
            <w:shd w:val="clear" w:color="auto" w:fill="F7D8D3" w:themeFill="accent2" w:themeFillTint="33"/>
          </w:tcPr>
          <w:p w14:paraId="4317E44D" w14:textId="2E8C6B1A" w:rsidR="00033D28" w:rsidRPr="006F0FE2" w:rsidRDefault="00033D28" w:rsidP="000D2460">
            <w:pPr>
              <w:rPr>
                <w:sz w:val="20"/>
                <w:szCs w:val="22"/>
              </w:rPr>
            </w:pPr>
            <w:r>
              <w:rPr>
                <w:sz w:val="20"/>
                <w:szCs w:val="22"/>
              </w:rPr>
              <w:t>134g</w:t>
            </w:r>
          </w:p>
        </w:tc>
        <w:tc>
          <w:tcPr>
            <w:tcW w:w="2835" w:type="dxa"/>
            <w:shd w:val="clear" w:color="auto" w:fill="F7D8D3" w:themeFill="accent2" w:themeFillTint="33"/>
          </w:tcPr>
          <w:p w14:paraId="069E2CA7" w14:textId="5107C1A0" w:rsidR="00033D28" w:rsidRPr="006F0FE2" w:rsidRDefault="00033D28" w:rsidP="000D2460">
            <w:pPr>
              <w:rPr>
                <w:sz w:val="20"/>
                <w:szCs w:val="22"/>
              </w:rPr>
            </w:pPr>
            <w:r>
              <w:rPr>
                <w:sz w:val="20"/>
                <w:szCs w:val="22"/>
              </w:rPr>
              <w:t>134g</w:t>
            </w:r>
          </w:p>
        </w:tc>
        <w:tc>
          <w:tcPr>
            <w:tcW w:w="2694" w:type="dxa"/>
            <w:shd w:val="clear" w:color="auto" w:fill="F7D8D3" w:themeFill="accent2" w:themeFillTint="33"/>
          </w:tcPr>
          <w:p w14:paraId="7D23AB80" w14:textId="65806991" w:rsidR="00033D28" w:rsidRPr="006F0FE2" w:rsidRDefault="00033D28" w:rsidP="000D2460">
            <w:pPr>
              <w:rPr>
                <w:sz w:val="20"/>
                <w:szCs w:val="22"/>
              </w:rPr>
            </w:pPr>
            <w:r>
              <w:rPr>
                <w:sz w:val="20"/>
                <w:szCs w:val="22"/>
              </w:rPr>
              <w:t>134g</w:t>
            </w:r>
          </w:p>
        </w:tc>
      </w:tr>
    </w:tbl>
    <w:p w14:paraId="085DAB5E" w14:textId="0A5ED2D8" w:rsidR="00033D28" w:rsidRDefault="00033D28" w:rsidP="006F0FE2">
      <w:pPr>
        <w:rPr>
          <w:sz w:val="20"/>
          <w:szCs w:val="22"/>
        </w:rPr>
      </w:pPr>
    </w:p>
    <w:p w14:paraId="72CB62E9" w14:textId="596884B8" w:rsidR="00033D28" w:rsidRDefault="00033D28" w:rsidP="006F0FE2">
      <w:pPr>
        <w:rPr>
          <w:sz w:val="20"/>
          <w:szCs w:val="22"/>
        </w:rPr>
      </w:pPr>
      <w:r>
        <w:rPr>
          <w:b/>
          <w:bCs/>
          <w:sz w:val="20"/>
          <w:szCs w:val="22"/>
        </w:rPr>
        <w:t>Recommendations:</w:t>
      </w:r>
      <w:r>
        <w:rPr>
          <w:sz w:val="20"/>
          <w:szCs w:val="22"/>
        </w:rPr>
        <w:t xml:space="preserve"> Prioritize these sizes when replenishing stock and negotiating with suppliers.</w:t>
      </w:r>
    </w:p>
    <w:p w14:paraId="3FFB2067" w14:textId="12CBDEA0" w:rsidR="00033D28" w:rsidRDefault="00033D28" w:rsidP="006F0FE2">
      <w:pPr>
        <w:rPr>
          <w:sz w:val="20"/>
          <w:szCs w:val="22"/>
        </w:rPr>
      </w:pPr>
      <w:r w:rsidRPr="00033D28">
        <w:rPr>
          <w:sz w:val="20"/>
          <w:szCs w:val="22"/>
        </w:rPr>
        <w:drawing>
          <wp:anchor distT="0" distB="0" distL="114300" distR="114300" simplePos="0" relativeHeight="251725824" behindDoc="0" locked="0" layoutInCell="1" allowOverlap="1" wp14:anchorId="25E34BB9" wp14:editId="6CC8FD95">
            <wp:simplePos x="0" y="0"/>
            <wp:positionH relativeFrom="column">
              <wp:posOffset>3079630</wp:posOffset>
            </wp:positionH>
            <wp:positionV relativeFrom="paragraph">
              <wp:posOffset>64387</wp:posOffset>
            </wp:positionV>
            <wp:extent cx="1751162" cy="2168106"/>
            <wp:effectExtent l="0" t="0" r="1905" b="381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760629" cy="2179826"/>
                    </a:xfrm>
                    <a:prstGeom prst="rect">
                      <a:avLst/>
                    </a:prstGeom>
                  </pic:spPr>
                </pic:pic>
              </a:graphicData>
            </a:graphic>
            <wp14:sizeRelH relativeFrom="page">
              <wp14:pctWidth>0</wp14:pctWidth>
            </wp14:sizeRelH>
            <wp14:sizeRelV relativeFrom="page">
              <wp14:pctHeight>0</wp14:pctHeight>
            </wp14:sizeRelV>
          </wp:anchor>
        </w:drawing>
      </w:r>
      <w:r w:rsidRPr="00033D28">
        <w:rPr>
          <w:sz w:val="20"/>
          <w:szCs w:val="22"/>
        </w:rPr>
        <w:drawing>
          <wp:anchor distT="0" distB="0" distL="114300" distR="114300" simplePos="0" relativeHeight="251722752" behindDoc="0" locked="0" layoutInCell="1" allowOverlap="1" wp14:anchorId="48D5ACE1" wp14:editId="00BB741C">
            <wp:simplePos x="0" y="0"/>
            <wp:positionH relativeFrom="column">
              <wp:posOffset>202</wp:posOffset>
            </wp:positionH>
            <wp:positionV relativeFrom="paragraph">
              <wp:posOffset>68580</wp:posOffset>
            </wp:positionV>
            <wp:extent cx="3016250" cy="2347117"/>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016250" cy="2347117"/>
                    </a:xfrm>
                    <a:prstGeom prst="rect">
                      <a:avLst/>
                    </a:prstGeom>
                  </pic:spPr>
                </pic:pic>
              </a:graphicData>
            </a:graphic>
            <wp14:sizeRelH relativeFrom="page">
              <wp14:pctWidth>0</wp14:pctWidth>
            </wp14:sizeRelH>
            <wp14:sizeRelV relativeFrom="page">
              <wp14:pctHeight>0</wp14:pctHeight>
            </wp14:sizeRelV>
          </wp:anchor>
        </w:drawing>
      </w:r>
    </w:p>
    <w:p w14:paraId="27339ADA" w14:textId="4664598A" w:rsidR="00033D28" w:rsidRPr="00033D28" w:rsidRDefault="00033D28" w:rsidP="006F0FE2">
      <w:pPr>
        <w:rPr>
          <w:sz w:val="20"/>
          <w:szCs w:val="22"/>
        </w:rPr>
      </w:pPr>
    </w:p>
    <w:p w14:paraId="7D6C9DBF" w14:textId="703A4C50" w:rsidR="00033D28" w:rsidRDefault="00033D28" w:rsidP="006F0FE2">
      <w:pPr>
        <w:rPr>
          <w:sz w:val="20"/>
          <w:szCs w:val="22"/>
        </w:rPr>
      </w:pPr>
      <w:r>
        <w:rPr>
          <w:sz w:val="20"/>
          <w:szCs w:val="22"/>
        </w:rPr>
        <w:t xml:space="preserve"> </w:t>
      </w:r>
    </w:p>
    <w:p w14:paraId="1A248FBF" w14:textId="15979E72" w:rsidR="00033D28" w:rsidRDefault="00033D28" w:rsidP="006F0FE2">
      <w:pPr>
        <w:rPr>
          <w:sz w:val="20"/>
          <w:szCs w:val="22"/>
        </w:rPr>
      </w:pPr>
      <w:r w:rsidRPr="00033D28">
        <w:rPr>
          <w:sz w:val="20"/>
          <w:szCs w:val="22"/>
        </w:rPr>
        <w:drawing>
          <wp:anchor distT="0" distB="0" distL="114300" distR="114300" simplePos="0" relativeHeight="251727872" behindDoc="0" locked="0" layoutInCell="1" allowOverlap="1" wp14:anchorId="594568DD" wp14:editId="7CACDD32">
            <wp:simplePos x="0" y="0"/>
            <wp:positionH relativeFrom="column">
              <wp:posOffset>3131820</wp:posOffset>
            </wp:positionH>
            <wp:positionV relativeFrom="paragraph">
              <wp:posOffset>4217670</wp:posOffset>
            </wp:positionV>
            <wp:extent cx="1865630" cy="2314575"/>
            <wp:effectExtent l="0" t="0" r="1270" b="95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865630" cy="2314575"/>
                    </a:xfrm>
                    <a:prstGeom prst="rect">
                      <a:avLst/>
                    </a:prstGeom>
                  </pic:spPr>
                </pic:pic>
              </a:graphicData>
            </a:graphic>
            <wp14:sizeRelH relativeFrom="page">
              <wp14:pctWidth>0</wp14:pctWidth>
            </wp14:sizeRelH>
            <wp14:sizeRelV relativeFrom="page">
              <wp14:pctHeight>0</wp14:pctHeight>
            </wp14:sizeRelV>
          </wp:anchor>
        </w:drawing>
      </w:r>
      <w:r w:rsidRPr="00033D28">
        <w:rPr>
          <w:sz w:val="20"/>
          <w:szCs w:val="22"/>
        </w:rPr>
        <w:drawing>
          <wp:anchor distT="0" distB="0" distL="114300" distR="114300" simplePos="0" relativeHeight="251726848" behindDoc="0" locked="0" layoutInCell="1" allowOverlap="1" wp14:anchorId="1B97CB84" wp14:editId="5EAF0DAF">
            <wp:simplePos x="0" y="0"/>
            <wp:positionH relativeFrom="column">
              <wp:posOffset>3131820</wp:posOffset>
            </wp:positionH>
            <wp:positionV relativeFrom="paragraph">
              <wp:posOffset>1931670</wp:posOffset>
            </wp:positionV>
            <wp:extent cx="2259965" cy="2233295"/>
            <wp:effectExtent l="0" t="0" r="6985"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259965" cy="2233295"/>
                    </a:xfrm>
                    <a:prstGeom prst="rect">
                      <a:avLst/>
                    </a:prstGeom>
                  </pic:spPr>
                </pic:pic>
              </a:graphicData>
            </a:graphic>
            <wp14:sizeRelH relativeFrom="page">
              <wp14:pctWidth>0</wp14:pctWidth>
            </wp14:sizeRelH>
            <wp14:sizeRelV relativeFrom="page">
              <wp14:pctHeight>0</wp14:pctHeight>
            </wp14:sizeRelV>
          </wp:anchor>
        </w:drawing>
      </w:r>
      <w:r w:rsidRPr="00033D28">
        <w:rPr>
          <w:sz w:val="20"/>
          <w:szCs w:val="22"/>
        </w:rPr>
        <w:drawing>
          <wp:anchor distT="0" distB="0" distL="114300" distR="114300" simplePos="0" relativeHeight="251724800" behindDoc="0" locked="0" layoutInCell="1" allowOverlap="1" wp14:anchorId="0D5268AC" wp14:editId="74398BA4">
            <wp:simplePos x="0" y="0"/>
            <wp:positionH relativeFrom="column">
              <wp:posOffset>173355</wp:posOffset>
            </wp:positionH>
            <wp:positionV relativeFrom="paragraph">
              <wp:posOffset>4302760</wp:posOffset>
            </wp:positionV>
            <wp:extent cx="2755900" cy="2228850"/>
            <wp:effectExtent l="0" t="0" r="635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755900" cy="2228850"/>
                    </a:xfrm>
                    <a:prstGeom prst="rect">
                      <a:avLst/>
                    </a:prstGeom>
                  </pic:spPr>
                </pic:pic>
              </a:graphicData>
            </a:graphic>
            <wp14:sizeRelH relativeFrom="page">
              <wp14:pctWidth>0</wp14:pctWidth>
            </wp14:sizeRelH>
            <wp14:sizeRelV relativeFrom="page">
              <wp14:pctHeight>0</wp14:pctHeight>
            </wp14:sizeRelV>
          </wp:anchor>
        </w:drawing>
      </w:r>
      <w:r w:rsidRPr="00033D28">
        <w:rPr>
          <w:sz w:val="20"/>
          <w:szCs w:val="22"/>
        </w:rPr>
        <w:drawing>
          <wp:anchor distT="0" distB="0" distL="114300" distR="114300" simplePos="0" relativeHeight="251723776" behindDoc="0" locked="0" layoutInCell="1" allowOverlap="1" wp14:anchorId="058DF2AD" wp14:editId="56BA7E5F">
            <wp:simplePos x="0" y="0"/>
            <wp:positionH relativeFrom="column">
              <wp:posOffset>116205</wp:posOffset>
            </wp:positionH>
            <wp:positionV relativeFrom="paragraph">
              <wp:posOffset>1986442</wp:posOffset>
            </wp:positionV>
            <wp:extent cx="2850515" cy="2317750"/>
            <wp:effectExtent l="0" t="0" r="6985" b="63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850515" cy="2317750"/>
                    </a:xfrm>
                    <a:prstGeom prst="rect">
                      <a:avLst/>
                    </a:prstGeom>
                  </pic:spPr>
                </pic:pic>
              </a:graphicData>
            </a:graphic>
            <wp14:sizeRelH relativeFrom="page">
              <wp14:pctWidth>0</wp14:pctWidth>
            </wp14:sizeRelH>
            <wp14:sizeRelV relativeFrom="page">
              <wp14:pctHeight>0</wp14:pctHeight>
            </wp14:sizeRelV>
          </wp:anchor>
        </w:drawing>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r>
        <w:rPr>
          <w:sz w:val="20"/>
          <w:szCs w:val="22"/>
        </w:rPr>
        <w:br/>
      </w:r>
    </w:p>
    <w:p w14:paraId="564C8496" w14:textId="0EAEB337" w:rsidR="00033D28" w:rsidRDefault="00033D28" w:rsidP="006F0FE2">
      <w:pPr>
        <w:rPr>
          <w:sz w:val="20"/>
          <w:szCs w:val="22"/>
        </w:rPr>
      </w:pPr>
    </w:p>
    <w:p w14:paraId="5F1DF5C2" w14:textId="2944EFEF" w:rsidR="00033D28" w:rsidRDefault="00033D28" w:rsidP="006F0FE2">
      <w:pPr>
        <w:rPr>
          <w:sz w:val="20"/>
          <w:szCs w:val="22"/>
        </w:rPr>
      </w:pPr>
    </w:p>
    <w:p w14:paraId="54B57CB0" w14:textId="517D561C" w:rsidR="00033D28" w:rsidRDefault="00033D28" w:rsidP="006F0FE2">
      <w:pPr>
        <w:rPr>
          <w:sz w:val="20"/>
          <w:szCs w:val="22"/>
        </w:rPr>
      </w:pPr>
    </w:p>
    <w:p w14:paraId="505D58C5" w14:textId="28236D49" w:rsidR="00033D28" w:rsidRDefault="00033D28" w:rsidP="006F0FE2">
      <w:pPr>
        <w:rPr>
          <w:sz w:val="20"/>
          <w:szCs w:val="22"/>
        </w:rPr>
      </w:pPr>
    </w:p>
    <w:p w14:paraId="72245CB0" w14:textId="7804BD9A" w:rsidR="00033D28" w:rsidRDefault="00033D28" w:rsidP="006F0FE2">
      <w:pPr>
        <w:rPr>
          <w:sz w:val="20"/>
          <w:szCs w:val="22"/>
        </w:rPr>
      </w:pPr>
    </w:p>
    <w:p w14:paraId="68EAABE9" w14:textId="0DD20A4D" w:rsidR="00033D28" w:rsidRDefault="00033D28" w:rsidP="006F0FE2">
      <w:pPr>
        <w:rPr>
          <w:sz w:val="20"/>
          <w:szCs w:val="22"/>
        </w:rPr>
      </w:pPr>
    </w:p>
    <w:p w14:paraId="4DE1DABA" w14:textId="6C90F898" w:rsidR="00033D28" w:rsidRDefault="00033D28" w:rsidP="006F0FE2">
      <w:pPr>
        <w:rPr>
          <w:sz w:val="20"/>
          <w:szCs w:val="22"/>
        </w:rPr>
      </w:pPr>
    </w:p>
    <w:p w14:paraId="109DD60F" w14:textId="1229B43A" w:rsidR="00033D28" w:rsidRDefault="00033D28" w:rsidP="006F0FE2">
      <w:pPr>
        <w:rPr>
          <w:sz w:val="20"/>
          <w:szCs w:val="22"/>
        </w:rPr>
      </w:pPr>
    </w:p>
    <w:p w14:paraId="64F3C014" w14:textId="761CA324" w:rsidR="00033D28" w:rsidRDefault="00033D28" w:rsidP="006F0FE2">
      <w:pPr>
        <w:rPr>
          <w:sz w:val="20"/>
          <w:szCs w:val="22"/>
        </w:rPr>
      </w:pPr>
    </w:p>
    <w:p w14:paraId="43ABA127" w14:textId="2A521F6C" w:rsidR="00033D28" w:rsidRDefault="00033D28" w:rsidP="006F0FE2">
      <w:pPr>
        <w:rPr>
          <w:sz w:val="20"/>
          <w:szCs w:val="22"/>
        </w:rPr>
      </w:pPr>
    </w:p>
    <w:p w14:paraId="2B8C4C4D" w14:textId="4057E630" w:rsidR="00033D28" w:rsidRDefault="00033D28" w:rsidP="006F0FE2">
      <w:pPr>
        <w:rPr>
          <w:sz w:val="20"/>
          <w:szCs w:val="22"/>
        </w:rPr>
      </w:pPr>
    </w:p>
    <w:p w14:paraId="07268C78" w14:textId="6CE78094" w:rsidR="00033D28" w:rsidRDefault="00033D28" w:rsidP="006F0FE2">
      <w:pPr>
        <w:rPr>
          <w:sz w:val="20"/>
          <w:szCs w:val="22"/>
        </w:rPr>
      </w:pPr>
    </w:p>
    <w:p w14:paraId="083C9552" w14:textId="17391F77" w:rsidR="00033D28" w:rsidRDefault="00033D28" w:rsidP="006F0FE2">
      <w:pPr>
        <w:rPr>
          <w:sz w:val="20"/>
          <w:szCs w:val="22"/>
        </w:rPr>
      </w:pPr>
    </w:p>
    <w:p w14:paraId="0578E64F" w14:textId="0A282285" w:rsidR="00033D28" w:rsidRDefault="00033D28" w:rsidP="006F0FE2">
      <w:pPr>
        <w:rPr>
          <w:sz w:val="20"/>
          <w:szCs w:val="22"/>
        </w:rPr>
      </w:pPr>
    </w:p>
    <w:p w14:paraId="40C0F62C" w14:textId="45B0D61E" w:rsidR="00033D28" w:rsidRDefault="00033D28" w:rsidP="006F0FE2">
      <w:pPr>
        <w:rPr>
          <w:sz w:val="20"/>
          <w:szCs w:val="22"/>
        </w:rPr>
      </w:pPr>
    </w:p>
    <w:p w14:paraId="2C131876" w14:textId="739E3F5B" w:rsidR="00033D28" w:rsidRDefault="00033D28" w:rsidP="006F0FE2">
      <w:pPr>
        <w:rPr>
          <w:sz w:val="20"/>
          <w:szCs w:val="22"/>
        </w:rPr>
      </w:pPr>
    </w:p>
    <w:p w14:paraId="18F173C2" w14:textId="01F289F6" w:rsidR="00033D28" w:rsidRDefault="00033D28" w:rsidP="006F0FE2">
      <w:pPr>
        <w:rPr>
          <w:sz w:val="20"/>
          <w:szCs w:val="22"/>
        </w:rPr>
      </w:pPr>
    </w:p>
    <w:p w14:paraId="50A3437C" w14:textId="2260D0D4" w:rsidR="00033D28" w:rsidRDefault="00033D28" w:rsidP="006F0FE2">
      <w:pPr>
        <w:rPr>
          <w:sz w:val="20"/>
          <w:szCs w:val="22"/>
        </w:rPr>
      </w:pPr>
    </w:p>
    <w:p w14:paraId="77382B41" w14:textId="40E05F70" w:rsidR="00033D28" w:rsidRDefault="00033D28" w:rsidP="006F0FE2">
      <w:pPr>
        <w:rPr>
          <w:sz w:val="20"/>
          <w:szCs w:val="22"/>
        </w:rPr>
      </w:pPr>
    </w:p>
    <w:p w14:paraId="7ABA2B38" w14:textId="5318F3E3" w:rsidR="00033D28" w:rsidRDefault="00033D28" w:rsidP="006F0FE2">
      <w:pPr>
        <w:rPr>
          <w:sz w:val="20"/>
          <w:szCs w:val="22"/>
        </w:rPr>
      </w:pPr>
    </w:p>
    <w:p w14:paraId="7F511EB5" w14:textId="6613FE63" w:rsidR="00033D28" w:rsidRDefault="00033D28" w:rsidP="006F0FE2">
      <w:pPr>
        <w:rPr>
          <w:sz w:val="20"/>
          <w:szCs w:val="22"/>
        </w:rPr>
      </w:pPr>
    </w:p>
    <w:p w14:paraId="281306E4" w14:textId="7CFC1405" w:rsidR="00033D28" w:rsidRDefault="00033D28" w:rsidP="006F0FE2">
      <w:pPr>
        <w:rPr>
          <w:sz w:val="20"/>
          <w:szCs w:val="22"/>
        </w:rPr>
      </w:pPr>
    </w:p>
    <w:p w14:paraId="6D98F0AF" w14:textId="1F5666EE" w:rsidR="00033D28" w:rsidRDefault="00033D28" w:rsidP="006F0FE2">
      <w:pPr>
        <w:rPr>
          <w:sz w:val="20"/>
          <w:szCs w:val="22"/>
        </w:rPr>
      </w:pPr>
    </w:p>
    <w:p w14:paraId="50B78DF4" w14:textId="76266155" w:rsidR="00033D28" w:rsidRDefault="00033D28" w:rsidP="00033D28">
      <w:pPr>
        <w:pStyle w:val="Heading1"/>
        <w:jc w:val="center"/>
      </w:pPr>
      <w:r>
        <w:t>Project code (jupyter notebook)</w:t>
      </w:r>
    </w:p>
    <w:p w14:paraId="3970E16E" w14:textId="3A25CF56" w:rsidR="00033D28" w:rsidRDefault="00033D28" w:rsidP="00033D28">
      <w:pPr>
        <w:pStyle w:val="Heading2"/>
        <w:jc w:val="center"/>
      </w:pPr>
      <w:r>
        <w:t>Language Used: Python</w:t>
      </w:r>
      <w:r w:rsidR="00FC61DF">
        <w:t xml:space="preserve"> &amp; SQL</w:t>
      </w:r>
    </w:p>
    <w:p w14:paraId="578FDB1A" w14:textId="44D54B83" w:rsidR="000C436C" w:rsidRDefault="000C436C" w:rsidP="000C436C"/>
    <w:p w14:paraId="45BEBCFA" w14:textId="41649B3C" w:rsidR="000C436C" w:rsidRDefault="000C436C" w:rsidP="000C436C"/>
    <w:p w14:paraId="4BA43386" w14:textId="755976A4" w:rsidR="000C436C" w:rsidRDefault="000C436C" w:rsidP="000C436C"/>
    <w:p w14:paraId="04295F0D" w14:textId="423037BC" w:rsidR="000C436C" w:rsidRDefault="000C436C" w:rsidP="000C436C"/>
    <w:p w14:paraId="4ED7021C" w14:textId="2978CBB5" w:rsidR="000C436C" w:rsidRDefault="000C436C" w:rsidP="000C436C"/>
    <w:p w14:paraId="1A2BA8F0" w14:textId="17FCABEC" w:rsidR="000C436C" w:rsidRDefault="000C436C" w:rsidP="000C436C"/>
    <w:p w14:paraId="535C4111" w14:textId="15391C32" w:rsidR="000C436C" w:rsidRDefault="000C436C" w:rsidP="000C436C"/>
    <w:p w14:paraId="4AFB56AC" w14:textId="2738DA47" w:rsidR="000C436C" w:rsidRDefault="000C436C" w:rsidP="000C436C"/>
    <w:p w14:paraId="4B1AAECF" w14:textId="59B10CF2" w:rsidR="000C436C" w:rsidRDefault="000C436C" w:rsidP="000C436C"/>
    <w:p w14:paraId="784A8045" w14:textId="5D27C788" w:rsidR="000C436C" w:rsidRDefault="000C436C" w:rsidP="000C436C"/>
    <w:p w14:paraId="5A1E9EF8" w14:textId="63C585E1" w:rsidR="000C436C" w:rsidRDefault="000C436C" w:rsidP="000C436C"/>
    <w:p w14:paraId="2BADF742" w14:textId="4BF375BE" w:rsidR="000C436C" w:rsidRDefault="000C436C" w:rsidP="000C436C"/>
    <w:p w14:paraId="55F8E0E6" w14:textId="47D8C074" w:rsidR="000C436C" w:rsidRDefault="000C436C" w:rsidP="000C436C"/>
    <w:p w14:paraId="615C075E" w14:textId="22938A33" w:rsidR="000C436C" w:rsidRDefault="000C436C" w:rsidP="000C436C"/>
    <w:p w14:paraId="11299355" w14:textId="0305DE54" w:rsidR="000C436C" w:rsidRDefault="000C436C" w:rsidP="000C436C"/>
    <w:p w14:paraId="132EE3B5" w14:textId="08E24A29" w:rsidR="000C436C" w:rsidRDefault="000C436C" w:rsidP="000C436C"/>
    <w:p w14:paraId="6C43C23C" w14:textId="7E7F729A" w:rsidR="000C436C" w:rsidRDefault="000C436C" w:rsidP="000C436C"/>
    <w:p w14:paraId="7A5C730E" w14:textId="47B6DCB1" w:rsidR="000C436C" w:rsidRDefault="000C436C" w:rsidP="000C436C"/>
    <w:p w14:paraId="4D3D4ED6" w14:textId="44064E18" w:rsidR="000C436C" w:rsidRDefault="000C436C" w:rsidP="000C436C"/>
    <w:p w14:paraId="40EECD34" w14:textId="24431F9B" w:rsidR="000C436C" w:rsidRDefault="000C436C" w:rsidP="000C436C"/>
    <w:p w14:paraId="3E203D5F" w14:textId="75DF4AF6" w:rsidR="000C436C" w:rsidRDefault="000C436C" w:rsidP="000C436C"/>
    <w:p w14:paraId="124BBD53" w14:textId="7EAAD9A9" w:rsidR="000C436C" w:rsidRDefault="000C436C" w:rsidP="000C436C"/>
    <w:p w14:paraId="7B6D37A7" w14:textId="27FD0D43" w:rsidR="000C436C" w:rsidRDefault="000C436C" w:rsidP="000C436C"/>
    <w:p w14:paraId="31F2861A" w14:textId="400F6737" w:rsidR="000C436C" w:rsidRDefault="000C436C" w:rsidP="000C436C"/>
    <w:p w14:paraId="29F785AB" w14:textId="17CFBF0D" w:rsidR="000C436C" w:rsidRDefault="000C436C" w:rsidP="000C436C"/>
    <w:p w14:paraId="17E1059B" w14:textId="2EA0C169" w:rsidR="000C436C" w:rsidRDefault="000C436C" w:rsidP="000C436C"/>
    <w:p w14:paraId="7377F49F" w14:textId="77777777" w:rsidR="000C436C" w:rsidRPr="000C436C" w:rsidRDefault="000C436C" w:rsidP="000C436C"/>
    <w:sectPr w:rsidR="000C436C" w:rsidRPr="000C436C"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E77FD" w14:textId="77777777" w:rsidR="006F39A3" w:rsidRDefault="006F39A3" w:rsidP="00B7244E">
      <w:r>
        <w:separator/>
      </w:r>
    </w:p>
  </w:endnote>
  <w:endnote w:type="continuationSeparator" w:id="0">
    <w:p w14:paraId="07B696D9" w14:textId="77777777" w:rsidR="006F39A3" w:rsidRDefault="006F39A3"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0700F883" w14:textId="77777777" w:rsidTr="002A5BA5">
      <w:trPr>
        <w:trHeight w:val="628"/>
      </w:trPr>
      <w:tc>
        <w:tcPr>
          <w:tcW w:w="2697" w:type="dxa"/>
          <w:shd w:val="clear" w:color="auto" w:fill="FFFFFF" w:themeFill="background1"/>
          <w:vAlign w:val="center"/>
        </w:tcPr>
        <w:p w14:paraId="5E3E9490" w14:textId="6C94FBDD" w:rsidR="00FF0147" w:rsidRPr="00E77D6F" w:rsidRDefault="00FF0147" w:rsidP="00B7244E">
          <w:pPr>
            <w:pStyle w:val="Footer"/>
          </w:pPr>
          <w:r w:rsidRPr="00033D28">
            <w:rPr>
              <w:sz w:val="16"/>
              <w:szCs w:val="22"/>
            </w:rPr>
            <w:t>Quantium virtual internship task 1</w:t>
          </w:r>
        </w:p>
      </w:tc>
      <w:tc>
        <w:tcPr>
          <w:tcW w:w="6293" w:type="dxa"/>
          <w:shd w:val="clear" w:color="auto" w:fill="FFFFFF" w:themeFill="background1"/>
        </w:tcPr>
        <w:p w14:paraId="21D62E08"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30B0BAF4"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4B4A7336"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CA1EF" w14:textId="77777777" w:rsidR="006F39A3" w:rsidRDefault="006F39A3" w:rsidP="00B7244E">
      <w:r>
        <w:separator/>
      </w:r>
    </w:p>
  </w:footnote>
  <w:footnote w:type="continuationSeparator" w:id="0">
    <w:p w14:paraId="073A9CC5" w14:textId="77777777" w:rsidR="006F39A3" w:rsidRDefault="006F39A3"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5045292"/>
      <w:docPartObj>
        <w:docPartGallery w:val="Page Numbers (Top of Page)"/>
        <w:docPartUnique/>
      </w:docPartObj>
    </w:sdtPr>
    <w:sdtEndPr>
      <w:rPr>
        <w:rStyle w:val="PageNumber"/>
      </w:rPr>
    </w:sdtEndPr>
    <w:sdtContent>
      <w:p w14:paraId="6194E95A"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C8FE29"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DAA9D" w14:textId="77777777" w:rsidR="0032399A" w:rsidRDefault="0032399A" w:rsidP="00B7244E">
    <w:pPr>
      <w:pStyle w:val="Header"/>
      <w:rPr>
        <w:rStyle w:val="PageNumber"/>
      </w:rPr>
    </w:pPr>
  </w:p>
  <w:p w14:paraId="57F7245F"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3FA12C3"/>
    <w:multiLevelType w:val="hybridMultilevel"/>
    <w:tmpl w:val="71B6CC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639D1"/>
    <w:multiLevelType w:val="hybridMultilevel"/>
    <w:tmpl w:val="AB2AE25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2A7316"/>
    <w:multiLevelType w:val="hybridMultilevel"/>
    <w:tmpl w:val="6EB6A838"/>
    <w:lvl w:ilvl="0" w:tplc="9A5C2D96">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9346FD1"/>
    <w:multiLevelType w:val="hybridMultilevel"/>
    <w:tmpl w:val="F9FCBED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C70A32"/>
    <w:multiLevelType w:val="hybridMultilevel"/>
    <w:tmpl w:val="87C03084"/>
    <w:lvl w:ilvl="0" w:tplc="9A5C2D96">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9C03963"/>
    <w:multiLevelType w:val="hybridMultilevel"/>
    <w:tmpl w:val="769E1228"/>
    <w:lvl w:ilvl="0" w:tplc="9A5C2D96">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DE64DA"/>
    <w:multiLevelType w:val="hybridMultilevel"/>
    <w:tmpl w:val="4BFA158A"/>
    <w:lvl w:ilvl="0" w:tplc="9A5C2D96">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23"/>
  </w:num>
  <w:num w:numId="4">
    <w:abstractNumId w:val="13"/>
  </w:num>
  <w:num w:numId="5">
    <w:abstractNumId w:val="10"/>
  </w:num>
  <w:num w:numId="6">
    <w:abstractNumId w:val="14"/>
  </w:num>
  <w:num w:numId="7">
    <w:abstractNumId w:val="19"/>
  </w:num>
  <w:num w:numId="8">
    <w:abstractNumId w:val="22"/>
  </w:num>
  <w:num w:numId="9">
    <w:abstractNumId w:val="25"/>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24"/>
  </w:num>
  <w:num w:numId="21">
    <w:abstractNumId w:val="20"/>
  </w:num>
  <w:num w:numId="22">
    <w:abstractNumId w:val="15"/>
  </w:num>
  <w:num w:numId="23">
    <w:abstractNumId w:val="21"/>
  </w:num>
  <w:num w:numId="24">
    <w:abstractNumId w:val="17"/>
  </w:num>
  <w:num w:numId="25">
    <w:abstractNumId w:val="18"/>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D82"/>
    <w:rsid w:val="00000EF7"/>
    <w:rsid w:val="00005EAD"/>
    <w:rsid w:val="00017F7A"/>
    <w:rsid w:val="00020E6F"/>
    <w:rsid w:val="00021216"/>
    <w:rsid w:val="00022EDB"/>
    <w:rsid w:val="000300EF"/>
    <w:rsid w:val="00033D28"/>
    <w:rsid w:val="0004136F"/>
    <w:rsid w:val="00044129"/>
    <w:rsid w:val="00047A4E"/>
    <w:rsid w:val="00056B1A"/>
    <w:rsid w:val="00071CB3"/>
    <w:rsid w:val="00072C42"/>
    <w:rsid w:val="00073FC1"/>
    <w:rsid w:val="000749AA"/>
    <w:rsid w:val="000817EE"/>
    <w:rsid w:val="00086BC5"/>
    <w:rsid w:val="00090800"/>
    <w:rsid w:val="00092BF7"/>
    <w:rsid w:val="00097B3E"/>
    <w:rsid w:val="000A489E"/>
    <w:rsid w:val="000B53FE"/>
    <w:rsid w:val="000C02E5"/>
    <w:rsid w:val="000C0C84"/>
    <w:rsid w:val="000C19DD"/>
    <w:rsid w:val="000C2126"/>
    <w:rsid w:val="000C436C"/>
    <w:rsid w:val="000D7FD4"/>
    <w:rsid w:val="000E2ADE"/>
    <w:rsid w:val="000E4DDA"/>
    <w:rsid w:val="000E5C71"/>
    <w:rsid w:val="000F426F"/>
    <w:rsid w:val="000F4644"/>
    <w:rsid w:val="00104128"/>
    <w:rsid w:val="001132E1"/>
    <w:rsid w:val="00116422"/>
    <w:rsid w:val="00125DF8"/>
    <w:rsid w:val="001320AC"/>
    <w:rsid w:val="00134BC2"/>
    <w:rsid w:val="00136B70"/>
    <w:rsid w:val="00140206"/>
    <w:rsid w:val="0015019A"/>
    <w:rsid w:val="00153581"/>
    <w:rsid w:val="00157746"/>
    <w:rsid w:val="0018213C"/>
    <w:rsid w:val="001840CD"/>
    <w:rsid w:val="001A26FE"/>
    <w:rsid w:val="001A531B"/>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6297"/>
    <w:rsid w:val="00261F11"/>
    <w:rsid w:val="002624F0"/>
    <w:rsid w:val="002664EF"/>
    <w:rsid w:val="00266A61"/>
    <w:rsid w:val="00267CFE"/>
    <w:rsid w:val="00295AF7"/>
    <w:rsid w:val="00296B35"/>
    <w:rsid w:val="0029769D"/>
    <w:rsid w:val="00297847"/>
    <w:rsid w:val="00297E4C"/>
    <w:rsid w:val="002A0961"/>
    <w:rsid w:val="002A1D0A"/>
    <w:rsid w:val="002A3F50"/>
    <w:rsid w:val="002A5BA5"/>
    <w:rsid w:val="002B3517"/>
    <w:rsid w:val="002B40F3"/>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7272C"/>
    <w:rsid w:val="0037798D"/>
    <w:rsid w:val="00384F04"/>
    <w:rsid w:val="00387373"/>
    <w:rsid w:val="00390F1C"/>
    <w:rsid w:val="00391728"/>
    <w:rsid w:val="00392774"/>
    <w:rsid w:val="00394FEC"/>
    <w:rsid w:val="003A10AF"/>
    <w:rsid w:val="003A21CA"/>
    <w:rsid w:val="003C7515"/>
    <w:rsid w:val="003D127B"/>
    <w:rsid w:val="003D181F"/>
    <w:rsid w:val="003D5CD3"/>
    <w:rsid w:val="003D630C"/>
    <w:rsid w:val="003F6A04"/>
    <w:rsid w:val="00400A5D"/>
    <w:rsid w:val="00412447"/>
    <w:rsid w:val="00415473"/>
    <w:rsid w:val="00415D62"/>
    <w:rsid w:val="0042742A"/>
    <w:rsid w:val="00432FF5"/>
    <w:rsid w:val="0043454C"/>
    <w:rsid w:val="00434DEB"/>
    <w:rsid w:val="004370EB"/>
    <w:rsid w:val="004465E6"/>
    <w:rsid w:val="004522CD"/>
    <w:rsid w:val="00452462"/>
    <w:rsid w:val="0046144F"/>
    <w:rsid w:val="00475139"/>
    <w:rsid w:val="00475B12"/>
    <w:rsid w:val="00484CA7"/>
    <w:rsid w:val="00491FEB"/>
    <w:rsid w:val="004A090E"/>
    <w:rsid w:val="004A0DED"/>
    <w:rsid w:val="004A6442"/>
    <w:rsid w:val="004C2B9F"/>
    <w:rsid w:val="004C5908"/>
    <w:rsid w:val="004E0C50"/>
    <w:rsid w:val="004E31F6"/>
    <w:rsid w:val="004E57A1"/>
    <w:rsid w:val="004E5C7F"/>
    <w:rsid w:val="004F6E1B"/>
    <w:rsid w:val="005107DC"/>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5581F"/>
    <w:rsid w:val="0056052F"/>
    <w:rsid w:val="0056341A"/>
    <w:rsid w:val="005643C6"/>
    <w:rsid w:val="00567E9A"/>
    <w:rsid w:val="005708F0"/>
    <w:rsid w:val="00572FDF"/>
    <w:rsid w:val="0058196D"/>
    <w:rsid w:val="005931E8"/>
    <w:rsid w:val="0059543A"/>
    <w:rsid w:val="00596D82"/>
    <w:rsid w:val="005A1675"/>
    <w:rsid w:val="005A43BA"/>
    <w:rsid w:val="005A75DC"/>
    <w:rsid w:val="005A7D0F"/>
    <w:rsid w:val="005B3844"/>
    <w:rsid w:val="005B7521"/>
    <w:rsid w:val="005C6FD3"/>
    <w:rsid w:val="005D4761"/>
    <w:rsid w:val="005E2308"/>
    <w:rsid w:val="005E4BDF"/>
    <w:rsid w:val="006004AC"/>
    <w:rsid w:val="00603833"/>
    <w:rsid w:val="00606470"/>
    <w:rsid w:val="006068D2"/>
    <w:rsid w:val="00620D24"/>
    <w:rsid w:val="00626E2F"/>
    <w:rsid w:val="006314D5"/>
    <w:rsid w:val="0063313B"/>
    <w:rsid w:val="00654B90"/>
    <w:rsid w:val="006560DA"/>
    <w:rsid w:val="0066367C"/>
    <w:rsid w:val="0067284F"/>
    <w:rsid w:val="006A4ABE"/>
    <w:rsid w:val="006A692A"/>
    <w:rsid w:val="006A7F36"/>
    <w:rsid w:val="006C0101"/>
    <w:rsid w:val="006C60E6"/>
    <w:rsid w:val="006D1A41"/>
    <w:rsid w:val="006D33C2"/>
    <w:rsid w:val="006D5AB1"/>
    <w:rsid w:val="006E0CA6"/>
    <w:rsid w:val="006E5382"/>
    <w:rsid w:val="006F0FE2"/>
    <w:rsid w:val="006F39A3"/>
    <w:rsid w:val="0070225B"/>
    <w:rsid w:val="00703E20"/>
    <w:rsid w:val="0070604C"/>
    <w:rsid w:val="007161C2"/>
    <w:rsid w:val="00752F43"/>
    <w:rsid w:val="00757285"/>
    <w:rsid w:val="00763721"/>
    <w:rsid w:val="00766404"/>
    <w:rsid w:val="007667FC"/>
    <w:rsid w:val="00766E44"/>
    <w:rsid w:val="007735A6"/>
    <w:rsid w:val="00780D61"/>
    <w:rsid w:val="007835FA"/>
    <w:rsid w:val="00791D0F"/>
    <w:rsid w:val="007B3515"/>
    <w:rsid w:val="007B5ECB"/>
    <w:rsid w:val="007B684A"/>
    <w:rsid w:val="007B744F"/>
    <w:rsid w:val="007C4FC6"/>
    <w:rsid w:val="007C5C45"/>
    <w:rsid w:val="007D74A0"/>
    <w:rsid w:val="007E4AF1"/>
    <w:rsid w:val="007E6D49"/>
    <w:rsid w:val="008154B0"/>
    <w:rsid w:val="0081777C"/>
    <w:rsid w:val="0083037D"/>
    <w:rsid w:val="0083384A"/>
    <w:rsid w:val="0085479B"/>
    <w:rsid w:val="00854D35"/>
    <w:rsid w:val="00857809"/>
    <w:rsid w:val="00860169"/>
    <w:rsid w:val="0086442E"/>
    <w:rsid w:val="00876D14"/>
    <w:rsid w:val="00876F85"/>
    <w:rsid w:val="00877027"/>
    <w:rsid w:val="008776FD"/>
    <w:rsid w:val="008817F5"/>
    <w:rsid w:val="008873D4"/>
    <w:rsid w:val="008924A2"/>
    <w:rsid w:val="008A64AA"/>
    <w:rsid w:val="008A6DCC"/>
    <w:rsid w:val="008A7A8F"/>
    <w:rsid w:val="008B4763"/>
    <w:rsid w:val="008C3364"/>
    <w:rsid w:val="008D1BFA"/>
    <w:rsid w:val="008D2B3A"/>
    <w:rsid w:val="008E2877"/>
    <w:rsid w:val="008E5A83"/>
    <w:rsid w:val="008F327A"/>
    <w:rsid w:val="008F33EF"/>
    <w:rsid w:val="008F4379"/>
    <w:rsid w:val="008F670A"/>
    <w:rsid w:val="00926B0B"/>
    <w:rsid w:val="00927AAB"/>
    <w:rsid w:val="00930D4E"/>
    <w:rsid w:val="00933950"/>
    <w:rsid w:val="00936779"/>
    <w:rsid w:val="0093678C"/>
    <w:rsid w:val="00951DFD"/>
    <w:rsid w:val="00952F7D"/>
    <w:rsid w:val="009557CB"/>
    <w:rsid w:val="00957B95"/>
    <w:rsid w:val="00962443"/>
    <w:rsid w:val="00962ADC"/>
    <w:rsid w:val="009649D7"/>
    <w:rsid w:val="009777E6"/>
    <w:rsid w:val="00983EFD"/>
    <w:rsid w:val="009857E2"/>
    <w:rsid w:val="009969A9"/>
    <w:rsid w:val="009A2CEE"/>
    <w:rsid w:val="009A44BF"/>
    <w:rsid w:val="009A674C"/>
    <w:rsid w:val="009B0B83"/>
    <w:rsid w:val="009B1E6B"/>
    <w:rsid w:val="009B5DF8"/>
    <w:rsid w:val="009C4A77"/>
    <w:rsid w:val="009C780F"/>
    <w:rsid w:val="009D2C09"/>
    <w:rsid w:val="009D556B"/>
    <w:rsid w:val="009D56F8"/>
    <w:rsid w:val="009D5F51"/>
    <w:rsid w:val="009E2850"/>
    <w:rsid w:val="009E3FD5"/>
    <w:rsid w:val="009E4181"/>
    <w:rsid w:val="009E64FB"/>
    <w:rsid w:val="009F30B5"/>
    <w:rsid w:val="009F582B"/>
    <w:rsid w:val="00A00E8F"/>
    <w:rsid w:val="00A10AA5"/>
    <w:rsid w:val="00A11025"/>
    <w:rsid w:val="00A138AE"/>
    <w:rsid w:val="00A154ED"/>
    <w:rsid w:val="00A15FA6"/>
    <w:rsid w:val="00A23938"/>
    <w:rsid w:val="00A244FE"/>
    <w:rsid w:val="00A3043D"/>
    <w:rsid w:val="00A33F33"/>
    <w:rsid w:val="00A440DD"/>
    <w:rsid w:val="00A47528"/>
    <w:rsid w:val="00A532E3"/>
    <w:rsid w:val="00A73560"/>
    <w:rsid w:val="00A73B3A"/>
    <w:rsid w:val="00A76489"/>
    <w:rsid w:val="00A81ACD"/>
    <w:rsid w:val="00A81B82"/>
    <w:rsid w:val="00AB3D02"/>
    <w:rsid w:val="00AB6D54"/>
    <w:rsid w:val="00AC2EEA"/>
    <w:rsid w:val="00AC3669"/>
    <w:rsid w:val="00AD180B"/>
    <w:rsid w:val="00AD2941"/>
    <w:rsid w:val="00AD30DE"/>
    <w:rsid w:val="00AE1192"/>
    <w:rsid w:val="00AF34FB"/>
    <w:rsid w:val="00AF4F54"/>
    <w:rsid w:val="00AF6818"/>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4726"/>
    <w:rsid w:val="00BE4B45"/>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55DB7"/>
    <w:rsid w:val="00D63DA0"/>
    <w:rsid w:val="00D66D6F"/>
    <w:rsid w:val="00D859BB"/>
    <w:rsid w:val="00D90F9C"/>
    <w:rsid w:val="00D95CD2"/>
    <w:rsid w:val="00DA0627"/>
    <w:rsid w:val="00DA530F"/>
    <w:rsid w:val="00DA60D5"/>
    <w:rsid w:val="00DB07D0"/>
    <w:rsid w:val="00DB5F96"/>
    <w:rsid w:val="00DC034F"/>
    <w:rsid w:val="00DC280E"/>
    <w:rsid w:val="00DC3E6D"/>
    <w:rsid w:val="00DC40C2"/>
    <w:rsid w:val="00DD1CFC"/>
    <w:rsid w:val="00DE11D2"/>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689A"/>
    <w:rsid w:val="00EA15C4"/>
    <w:rsid w:val="00EA1BBC"/>
    <w:rsid w:val="00EB17CF"/>
    <w:rsid w:val="00EB20FC"/>
    <w:rsid w:val="00EB61D9"/>
    <w:rsid w:val="00EC3B2F"/>
    <w:rsid w:val="00EC5507"/>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C0A7D"/>
    <w:rsid w:val="00FC37E2"/>
    <w:rsid w:val="00FC398F"/>
    <w:rsid w:val="00FC5C27"/>
    <w:rsid w:val="00FC61DF"/>
    <w:rsid w:val="00FE1E12"/>
    <w:rsid w:val="00FE36BC"/>
    <w:rsid w:val="00FE3DE5"/>
    <w:rsid w:val="00FF0147"/>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771E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image" Target="media/image1.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90"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20</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2021-04-09T15:27:00Z</dcterms:created>
  <dcterms:modified xsi:type="dcterms:W3CDTF">2021-04-13T07:04:00Z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